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0306204" w:displacedByCustomXml="next"/>
    <w:bookmarkEnd w:id="0" w:displacedByCustomXml="next"/>
    <w:bookmarkStart w:id="1" w:name="_Hlk198761090" w:displacedByCustomXml="next"/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CCDBCFD" w14:textId="77777777" w:rsidR="00CA55AD" w:rsidRPr="002E1075" w:rsidRDefault="00CA55AD" w:rsidP="004F4830">
          <w:pP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BD7E53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348053E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3A1EB8B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7A1972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D3190D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18F16E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396E3A4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4BE0BD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9D8CF0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D8A576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478519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5C9EDE4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EB82D8E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AB85F6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1E2FC7F5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2A16D2EE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48A6AE88" w14:textId="7CC7CB1D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31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CE3CC1" w:rsidRP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мая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3D82687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EEEFEB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1AD9522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B3F021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7B40ADF5" w14:textId="3D7EDE2F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A306E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A306E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72D27566" w14:textId="77777777" w:rsidTr="00A95FFF">
            <w:trPr>
              <w:trHeight w:val="680"/>
            </w:trPr>
            <w:tc>
              <w:tcPr>
                <w:tcW w:w="9354" w:type="dxa"/>
                <w:vAlign w:val="bottom"/>
              </w:tcPr>
              <w:p w14:paraId="7B5E7C46" w14:textId="5475EEAD" w:rsidR="00CA55AD" w:rsidRPr="00084431" w:rsidRDefault="00A306E8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A306E8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СКАРЛЕТТ И МОНАРХ</w:t>
                </w:r>
              </w:p>
            </w:tc>
          </w:tr>
          <w:tr w:rsidR="00084431" w:rsidRPr="002E1075" w14:paraId="785C6888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EEEC085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3CC66E6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C232EC8" w14:textId="2D5D8AA4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09.02.07. 25ТО01. </w:t>
                </w:r>
                <w:r w:rsidR="007D6B06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02</w:t>
                </w:r>
                <w:r w:rsidR="000A6AD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4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0A8489A4" w14:textId="77777777" w:rsidTr="00A95FFF">
            <w:trPr>
              <w:trHeight w:val="227"/>
            </w:trPr>
            <w:tc>
              <w:tcPr>
                <w:tcW w:w="9354" w:type="dxa"/>
              </w:tcPr>
              <w:p w14:paraId="2386EED1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19A1178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41012F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7B4A32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E356E6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897F96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0F062A6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01056D4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83CD5C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31C1EA2E" w14:textId="77777777" w:rsidTr="00A95FFF">
            <w:tc>
              <w:tcPr>
                <w:tcW w:w="1384" w:type="dxa"/>
              </w:tcPr>
              <w:p w14:paraId="60E2804C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6C60C7B6" w14:textId="34B4AA64" w:rsidR="00CA55AD" w:rsidRPr="00E93448" w:rsidRDefault="00CE3CC1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57DA84B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522DE42" w14:textId="0D21EA4F" w:rsidR="00CA55AD" w:rsidRPr="00E93448" w:rsidRDefault="006F4909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16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.0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.202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5B5927F" w14:textId="78930D67" w:rsidR="00CA55AD" w:rsidRPr="00E93448" w:rsidRDefault="007E23A5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Н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Д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Попов</w:t>
                </w:r>
              </w:p>
            </w:tc>
          </w:tr>
          <w:tr w:rsidR="00CA55AD" w:rsidRPr="002E1075" w14:paraId="61BA8027" w14:textId="77777777" w:rsidTr="00A95FFF">
            <w:tc>
              <w:tcPr>
                <w:tcW w:w="1384" w:type="dxa"/>
              </w:tcPr>
              <w:p w14:paraId="7741AA98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2D3A78CA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3738A2B1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2C63AD1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59CB2796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09B122AC" w14:textId="77777777" w:rsidTr="00A95FFF">
            <w:tc>
              <w:tcPr>
                <w:tcW w:w="3936" w:type="dxa"/>
                <w:gridSpan w:val="3"/>
              </w:tcPr>
              <w:p w14:paraId="4AD3502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27B5D46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5A2927F" w14:textId="1293069A" w:rsidR="00CA55AD" w:rsidRPr="00E93448" w:rsidRDefault="006F4909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16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.0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.202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8DAB727" w14:textId="546DE4EE" w:rsidR="00CA55AD" w:rsidRPr="00182DFD" w:rsidRDefault="006F4909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Ш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С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Юрьевич</w:t>
                </w:r>
              </w:p>
            </w:tc>
          </w:tr>
          <w:tr w:rsidR="00CA55AD" w:rsidRPr="002E1075" w14:paraId="251F3239" w14:textId="77777777" w:rsidTr="00A95FFF">
            <w:tc>
              <w:tcPr>
                <w:tcW w:w="2010" w:type="dxa"/>
                <w:gridSpan w:val="2"/>
              </w:tcPr>
              <w:p w14:paraId="6B8BC93E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6CB44888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5B4F70B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1A4A25C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3F55087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38D66CD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519DC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C35B20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FA6917" w14:textId="77777777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6B9E6EF2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1B61E51" w14:textId="5783EA8B" w:rsidR="00174B64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7004725" w:history="1">
        <w:r w:rsidR="00174B64" w:rsidRPr="00860A87">
          <w:rPr>
            <w:rStyle w:val="af7"/>
            <w:noProof/>
          </w:rPr>
          <w:t>Перечень сокращений и обозначений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_Toc227004725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3</w:t>
        </w:r>
        <w:r w:rsidR="00174B64">
          <w:rPr>
            <w:noProof/>
            <w:webHidden/>
          </w:rPr>
          <w:fldChar w:fldCharType="end"/>
        </w:r>
      </w:hyperlink>
    </w:p>
    <w:p w14:paraId="02B5EB10" w14:textId="0641FC21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26" w:history="1">
        <w:r w:rsidR="00174B64" w:rsidRPr="00860A87">
          <w:rPr>
            <w:rStyle w:val="af7"/>
            <w:noProof/>
          </w:rPr>
          <w:t>Введение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_Toc227004726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4</w:t>
        </w:r>
        <w:r w:rsidR="00174B64">
          <w:rPr>
            <w:noProof/>
            <w:webHidden/>
          </w:rPr>
          <w:fldChar w:fldCharType="end"/>
        </w:r>
      </w:hyperlink>
    </w:p>
    <w:p w14:paraId="18076BEE" w14:textId="199D64BB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27" w:history="1">
        <w:r w:rsidR="00174B64" w:rsidRPr="00860A87">
          <w:rPr>
            <w:rStyle w:val="af7"/>
            <w:noProof/>
          </w:rPr>
          <w:t>1 Охрана труда и техника безопасности при работе на ПК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_Toc227004727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6</w:t>
        </w:r>
        <w:r w:rsidR="00174B64">
          <w:rPr>
            <w:noProof/>
            <w:webHidden/>
          </w:rPr>
          <w:fldChar w:fldCharType="end"/>
        </w:r>
      </w:hyperlink>
    </w:p>
    <w:p w14:paraId="6FC435E5" w14:textId="6E870460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28" w:history="1">
        <w:r w:rsidR="00174B64" w:rsidRPr="00860A87">
          <w:rPr>
            <w:rStyle w:val="af7"/>
            <w:noProof/>
            <w:lang w:val="en-US"/>
          </w:rPr>
          <w:t>1.1</w:t>
        </w:r>
        <w:r w:rsidR="00174B64" w:rsidRPr="00860A87">
          <w:rPr>
            <w:rStyle w:val="af7"/>
            <w:noProof/>
          </w:rPr>
          <w:t xml:space="preserve"> Общие требования безопасности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_Toc227004728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6</w:t>
        </w:r>
        <w:r w:rsidR="00174B64">
          <w:rPr>
            <w:noProof/>
            <w:webHidden/>
          </w:rPr>
          <w:fldChar w:fldCharType="end"/>
        </w:r>
      </w:hyperlink>
    </w:p>
    <w:p w14:paraId="55547805" w14:textId="714F7397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29" w:history="1">
        <w:r w:rsidR="00174B64" w:rsidRPr="00860A87">
          <w:rPr>
            <w:rStyle w:val="af7"/>
            <w:noProof/>
          </w:rPr>
          <w:t>1.2 Требования безопасности во время работы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_Toc227004729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6</w:t>
        </w:r>
        <w:r w:rsidR="00174B64">
          <w:rPr>
            <w:noProof/>
            <w:webHidden/>
          </w:rPr>
          <w:fldChar w:fldCharType="end"/>
        </w:r>
      </w:hyperlink>
    </w:p>
    <w:p w14:paraId="248D2BF6" w14:textId="71B3A343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0" w:history="1">
        <w:r w:rsidR="00174B64" w:rsidRPr="00860A87">
          <w:rPr>
            <w:rStyle w:val="af7"/>
            <w:noProof/>
          </w:rPr>
          <w:t>2 Выполнение работ по ПМ.02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_Toc227004730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8</w:t>
        </w:r>
        <w:r w:rsidR="00174B64">
          <w:rPr>
            <w:noProof/>
            <w:webHidden/>
          </w:rPr>
          <w:fldChar w:fldCharType="end"/>
        </w:r>
      </w:hyperlink>
    </w:p>
    <w:p w14:paraId="56DC5588" w14:textId="1921639B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1" w:history="1">
        <w:r w:rsidR="00174B64" w:rsidRPr="00860A87">
          <w:rPr>
            <w:rStyle w:val="af7"/>
            <w:bCs/>
            <w:noProof/>
          </w:rPr>
          <w:t>2.1 Интеграция программных модулей графического редактора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_Toc227004731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8</w:t>
        </w:r>
        <w:r w:rsidR="00174B64">
          <w:rPr>
            <w:noProof/>
            <w:webHidden/>
          </w:rPr>
          <w:fldChar w:fldCharType="end"/>
        </w:r>
      </w:hyperlink>
    </w:p>
    <w:p w14:paraId="5DCA2217" w14:textId="2D111F44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2" w:history="1">
        <w:r w:rsidR="00174B64" w:rsidRPr="00860A87">
          <w:rPr>
            <w:rStyle w:val="af7"/>
            <w:noProof/>
          </w:rPr>
          <w:t>2.2 Обеспечение взаимодействия компонентов системы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_Toc227004732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12</w:t>
        </w:r>
        <w:r w:rsidR="00174B64">
          <w:rPr>
            <w:noProof/>
            <w:webHidden/>
          </w:rPr>
          <w:fldChar w:fldCharType="end"/>
        </w:r>
      </w:hyperlink>
    </w:p>
    <w:p w14:paraId="2E8AA479" w14:textId="136B52C4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3" w:history="1">
        <w:r w:rsidR="00174B64" w:rsidRPr="00860A87">
          <w:rPr>
            <w:rStyle w:val="af7"/>
            <w:noProof/>
          </w:rPr>
          <w:t>2.3 Отладка и тестирование интегрированных модулей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_Toc227004733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15</w:t>
        </w:r>
        <w:r w:rsidR="00174B64">
          <w:rPr>
            <w:noProof/>
            <w:webHidden/>
          </w:rPr>
          <w:fldChar w:fldCharType="end"/>
        </w:r>
      </w:hyperlink>
    </w:p>
    <w:p w14:paraId="17D480D0" w14:textId="2B4DDE6C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4" w:history="1">
        <w:r w:rsidR="00174B64" w:rsidRPr="00860A87">
          <w:rPr>
            <w:rStyle w:val="af7"/>
            <w:noProof/>
          </w:rPr>
          <w:t>3 Выполнение работ по ПМ.01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_Toc227004734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18</w:t>
        </w:r>
        <w:r w:rsidR="00174B64">
          <w:rPr>
            <w:noProof/>
            <w:webHidden/>
          </w:rPr>
          <w:fldChar w:fldCharType="end"/>
        </w:r>
      </w:hyperlink>
    </w:p>
    <w:p w14:paraId="4E5E70A5" w14:textId="23362DFB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5" w:history="1">
        <w:r w:rsidR="00174B64" w:rsidRPr="00860A87">
          <w:rPr>
            <w:rStyle w:val="af7"/>
            <w:bCs/>
            <w:noProof/>
          </w:rPr>
          <w:t>3.1 Настройка и конфигурирование программного обеспечения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_Toc227004735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18</w:t>
        </w:r>
        <w:r w:rsidR="00174B64">
          <w:rPr>
            <w:noProof/>
            <w:webHidden/>
          </w:rPr>
          <w:fldChar w:fldCharType="end"/>
        </w:r>
      </w:hyperlink>
    </w:p>
    <w:p w14:paraId="181455EA" w14:textId="4D72078A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6" w:history="1">
        <w:r w:rsidR="00174B64" w:rsidRPr="00860A87">
          <w:rPr>
            <w:rStyle w:val="af7"/>
            <w:noProof/>
          </w:rPr>
          <w:t>3.2 Диагностика и устранение ошибок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_Toc227004736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20</w:t>
        </w:r>
        <w:r w:rsidR="00174B64">
          <w:rPr>
            <w:noProof/>
            <w:webHidden/>
          </w:rPr>
          <w:fldChar w:fldCharType="end"/>
        </w:r>
      </w:hyperlink>
    </w:p>
    <w:p w14:paraId="5F30C208" w14:textId="2BD5E22C" w:rsidR="00174B64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7" w:history="1">
        <w:r w:rsidR="00174B64" w:rsidRPr="00860A87">
          <w:rPr>
            <w:rStyle w:val="af7"/>
            <w:noProof/>
          </w:rPr>
          <w:t>3.3 Документирование процессов сопровождения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_Toc227004737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22</w:t>
        </w:r>
        <w:r w:rsidR="00174B64">
          <w:rPr>
            <w:noProof/>
            <w:webHidden/>
          </w:rPr>
          <w:fldChar w:fldCharType="end"/>
        </w:r>
      </w:hyperlink>
    </w:p>
    <w:p w14:paraId="6C908671" w14:textId="0195CD7A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8" w:history="1">
        <w:r w:rsidR="00174B64" w:rsidRPr="00860A87">
          <w:rPr>
            <w:rStyle w:val="af7"/>
            <w:noProof/>
          </w:rPr>
          <w:t>Заключение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_Toc227004738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24</w:t>
        </w:r>
        <w:r w:rsidR="00174B64">
          <w:rPr>
            <w:noProof/>
            <w:webHidden/>
          </w:rPr>
          <w:fldChar w:fldCharType="end"/>
        </w:r>
      </w:hyperlink>
    </w:p>
    <w:p w14:paraId="7F829F93" w14:textId="24CCD04B" w:rsidR="00174B6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004739" w:history="1">
        <w:r w:rsidR="00174B64" w:rsidRPr="00860A87">
          <w:rPr>
            <w:rStyle w:val="af7"/>
            <w:noProof/>
          </w:rPr>
          <w:t>Список использованных источников</w:t>
        </w:r>
        <w:r w:rsidR="00174B64">
          <w:rPr>
            <w:noProof/>
            <w:webHidden/>
          </w:rPr>
          <w:tab/>
        </w:r>
        <w:r w:rsidR="00174B64">
          <w:rPr>
            <w:noProof/>
            <w:webHidden/>
          </w:rPr>
          <w:fldChar w:fldCharType="begin"/>
        </w:r>
        <w:r w:rsidR="00174B64">
          <w:rPr>
            <w:noProof/>
            <w:webHidden/>
          </w:rPr>
          <w:instrText xml:space="preserve"> PAGEREF _Toc227004739 \h </w:instrText>
        </w:r>
        <w:r w:rsidR="00174B64">
          <w:rPr>
            <w:noProof/>
            <w:webHidden/>
          </w:rPr>
        </w:r>
        <w:r w:rsidR="00174B64">
          <w:rPr>
            <w:noProof/>
            <w:webHidden/>
          </w:rPr>
          <w:fldChar w:fldCharType="separate"/>
        </w:r>
        <w:r w:rsidR="00174B64">
          <w:rPr>
            <w:noProof/>
            <w:webHidden/>
          </w:rPr>
          <w:t>25</w:t>
        </w:r>
        <w:r w:rsidR="00174B64">
          <w:rPr>
            <w:noProof/>
            <w:webHidden/>
          </w:rPr>
          <w:fldChar w:fldCharType="end"/>
        </w:r>
      </w:hyperlink>
    </w:p>
    <w:p w14:paraId="1D8B9349" w14:textId="5130B46D" w:rsidR="008532F7" w:rsidRPr="008532F7" w:rsidRDefault="00C02CA6" w:rsidP="008532F7">
      <w:r>
        <w:fldChar w:fldCharType="end"/>
      </w:r>
    </w:p>
    <w:p w14:paraId="0E9E2B98" w14:textId="77777777" w:rsidR="00800364" w:rsidRDefault="00800364" w:rsidP="00800364">
      <w:pPr>
        <w:pStyle w:val="a7"/>
      </w:pPr>
      <w:bookmarkStart w:id="2" w:name="_Toc227004725"/>
      <w:r>
        <w:lastRenderedPageBreak/>
        <w:t>Перечень сокращений и обозначений</w:t>
      </w:r>
      <w:bookmarkEnd w:id="2"/>
    </w:p>
    <w:p w14:paraId="64FB120D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4F4CC4A1" w14:textId="77777777" w:rsidR="00495D41" w:rsidRPr="00D74E18" w:rsidRDefault="00495D41" w:rsidP="008532F7">
      <w:pPr>
        <w:pStyle w:val="a3"/>
      </w:pPr>
      <w:r>
        <w:t>БД – база данных</w:t>
      </w:r>
    </w:p>
    <w:p w14:paraId="4F203F43" w14:textId="77777777" w:rsidR="00495D41" w:rsidRDefault="00495D41" w:rsidP="008532F7">
      <w:pPr>
        <w:pStyle w:val="a3"/>
      </w:pPr>
      <w:r>
        <w:t>ВДТ – видео-дисплейный терминал</w:t>
      </w:r>
    </w:p>
    <w:p w14:paraId="2327C0F6" w14:textId="77777777" w:rsidR="00495D41" w:rsidRDefault="00495D41" w:rsidP="008532F7">
      <w:pPr>
        <w:pStyle w:val="a3"/>
      </w:pPr>
      <w:r>
        <w:t>ИС – информационная система</w:t>
      </w:r>
    </w:p>
    <w:p w14:paraId="0E9A9112" w14:textId="77777777" w:rsidR="00495D41" w:rsidRPr="00D74E18" w:rsidRDefault="00495D41" w:rsidP="008532F7">
      <w:pPr>
        <w:pStyle w:val="a3"/>
      </w:pPr>
      <w:r>
        <w:t>ОС – операционная система</w:t>
      </w:r>
    </w:p>
    <w:p w14:paraId="7B8B999F" w14:textId="49872FD0" w:rsidR="00495D41" w:rsidRDefault="00495D41" w:rsidP="008532F7">
      <w:pPr>
        <w:pStyle w:val="a3"/>
      </w:pPr>
      <w:r w:rsidRPr="008532F7">
        <w:t>ПК – персональный компьютер</w:t>
      </w:r>
    </w:p>
    <w:p w14:paraId="62421B52" w14:textId="39881D19" w:rsidR="00710921" w:rsidRPr="008532F7" w:rsidRDefault="00710921" w:rsidP="008532F7">
      <w:pPr>
        <w:pStyle w:val="a3"/>
      </w:pPr>
      <w:r>
        <w:t>ПМ – программный модуль</w:t>
      </w:r>
    </w:p>
    <w:p w14:paraId="3591715B" w14:textId="77777777" w:rsidR="00495D41" w:rsidRDefault="00495D41" w:rsidP="008532F7">
      <w:pPr>
        <w:pStyle w:val="a3"/>
      </w:pPr>
      <w:r w:rsidRPr="008532F7">
        <w:t>ПО – программное обеспечение</w:t>
      </w:r>
    </w:p>
    <w:p w14:paraId="27B68EFF" w14:textId="77777777" w:rsidR="00495D41" w:rsidRDefault="00495D41" w:rsidP="008532F7">
      <w:pPr>
        <w:pStyle w:val="a3"/>
      </w:pPr>
      <w:r>
        <w:t xml:space="preserve">ПЭВМ – персональная электронно-вычислительная машина </w:t>
      </w:r>
    </w:p>
    <w:p w14:paraId="2198856F" w14:textId="77777777" w:rsidR="00495D41" w:rsidRDefault="00495D41" w:rsidP="008532F7">
      <w:pPr>
        <w:pStyle w:val="a3"/>
      </w:pPr>
      <w:r>
        <w:t>СУБД – система управления базами данных</w:t>
      </w:r>
    </w:p>
    <w:p w14:paraId="3834C6D3" w14:textId="51950B03" w:rsidR="00A73250" w:rsidRPr="00D46A52" w:rsidRDefault="00D46A52" w:rsidP="004B15F8">
      <w:pPr>
        <w:pStyle w:val="a3"/>
      </w:pPr>
      <w:r w:rsidRPr="00D46A52">
        <w:t>УФК</w:t>
      </w:r>
      <w:r>
        <w:t xml:space="preserve"> – управление федерального казначейства </w:t>
      </w:r>
    </w:p>
    <w:p w14:paraId="011A9F86" w14:textId="3D50C351" w:rsidR="00D46A52" w:rsidRDefault="00D46A52" w:rsidP="004B15F8">
      <w:pPr>
        <w:pStyle w:val="a3"/>
      </w:pPr>
      <w:r>
        <w:t>НАО – непубличное акционерное общество</w:t>
      </w:r>
    </w:p>
    <w:p w14:paraId="72464DDA" w14:textId="77777777" w:rsidR="00D46A52" w:rsidRPr="00D46A52" w:rsidRDefault="00D46A52" w:rsidP="00D0080E">
      <w:pPr>
        <w:pStyle w:val="a3"/>
        <w:ind w:firstLine="0"/>
      </w:pPr>
    </w:p>
    <w:p w14:paraId="2AF19540" w14:textId="243D415C" w:rsidR="00DA2740" w:rsidRPr="00A73250" w:rsidRDefault="00DA2740" w:rsidP="004B15F8">
      <w:pPr>
        <w:pStyle w:val="a3"/>
      </w:pPr>
      <w:r>
        <w:rPr>
          <w:lang w:val="en-US"/>
        </w:rPr>
        <w:t>API</w:t>
      </w:r>
      <w:r w:rsidRPr="00A73250">
        <w:t xml:space="preserve"> </w:t>
      </w:r>
      <w:r w:rsidRPr="00D46A52">
        <w:rPr>
          <w:b/>
          <w:bCs/>
        </w:rPr>
        <w:t>–</w:t>
      </w:r>
      <w:r w:rsidRPr="00A73250">
        <w:t xml:space="preserve"> </w:t>
      </w:r>
      <w:r>
        <w:t>п</w:t>
      </w:r>
      <w:r w:rsidRPr="00A73250">
        <w:t>рограммный</w:t>
      </w:r>
      <w:r>
        <w:t xml:space="preserve"> </w:t>
      </w:r>
      <w:r w:rsidRPr="00A73250">
        <w:t>интерфейс приложения</w:t>
      </w:r>
    </w:p>
    <w:p w14:paraId="10F78D86" w14:textId="77777777" w:rsidR="00DA2740" w:rsidRPr="00C368D7" w:rsidRDefault="00DA2740" w:rsidP="008532F7">
      <w:pPr>
        <w:pStyle w:val="a3"/>
      </w:pPr>
      <w:r>
        <w:rPr>
          <w:lang w:val="en-US"/>
        </w:rPr>
        <w:t>DDL</w:t>
      </w:r>
      <w:r w:rsidRPr="00D0080E">
        <w:t xml:space="preserve"> – </w:t>
      </w:r>
      <w:r>
        <w:t>язык описания данных</w:t>
      </w:r>
    </w:p>
    <w:p w14:paraId="1A73009B" w14:textId="77777777" w:rsidR="00DA2740" w:rsidRPr="0065545B" w:rsidRDefault="00DA2740" w:rsidP="008532F7">
      <w:pPr>
        <w:pStyle w:val="a3"/>
      </w:pPr>
      <w:r>
        <w:rPr>
          <w:lang w:val="en-US"/>
        </w:rPr>
        <w:t>ORM</w:t>
      </w:r>
      <w:r>
        <w:t xml:space="preserve"> - </w:t>
      </w:r>
      <w:r w:rsidRPr="0065545B">
        <w:t>объектно-реляционное отображение</w:t>
      </w:r>
    </w:p>
    <w:p w14:paraId="784682F7" w14:textId="77777777" w:rsidR="00DA2740" w:rsidRPr="0065545B" w:rsidRDefault="00DA2740" w:rsidP="008532F7">
      <w:pPr>
        <w:pStyle w:val="a3"/>
      </w:pPr>
      <w:r>
        <w:rPr>
          <w:lang w:val="en-US"/>
        </w:rPr>
        <w:t>RAM</w:t>
      </w:r>
      <w:r w:rsidRPr="0065545B">
        <w:t xml:space="preserve"> – </w:t>
      </w:r>
      <w:r>
        <w:t>оперативная память</w:t>
      </w:r>
    </w:p>
    <w:p w14:paraId="60B43325" w14:textId="77777777" w:rsidR="00DA2740" w:rsidRPr="00D74E18" w:rsidRDefault="00DA2740" w:rsidP="008532F7">
      <w:pPr>
        <w:pStyle w:val="a3"/>
      </w:pPr>
      <w:r>
        <w:rPr>
          <w:lang w:val="en-US"/>
        </w:rPr>
        <w:t>SQL</w:t>
      </w:r>
      <w:r w:rsidRPr="00D74E18">
        <w:t xml:space="preserve"> – </w:t>
      </w:r>
      <w:r>
        <w:t>язык структурированных запросов</w:t>
      </w:r>
    </w:p>
    <w:p w14:paraId="7C1AEDDA" w14:textId="77777777" w:rsidR="00DA2740" w:rsidRPr="0065545B" w:rsidRDefault="00DA2740" w:rsidP="008532F7">
      <w:pPr>
        <w:pStyle w:val="a3"/>
      </w:pPr>
      <w:r>
        <w:rPr>
          <w:lang w:val="en-US"/>
        </w:rPr>
        <w:t>UI</w:t>
      </w:r>
      <w:r w:rsidRPr="0065545B">
        <w:t xml:space="preserve"> – </w:t>
      </w:r>
      <w:r>
        <w:t>графический интерфейс</w:t>
      </w:r>
    </w:p>
    <w:p w14:paraId="3023B51D" w14:textId="77777777" w:rsidR="00DA2740" w:rsidRPr="00841048" w:rsidRDefault="00DA2740" w:rsidP="008532F7">
      <w:pPr>
        <w:pStyle w:val="a3"/>
      </w:pPr>
      <w:r w:rsidRPr="008532F7">
        <w:rPr>
          <w:lang w:val="en-US"/>
        </w:rPr>
        <w:t>UML</w:t>
      </w:r>
      <w:r w:rsidRPr="00841048">
        <w:t xml:space="preserve"> – </w:t>
      </w:r>
      <w:r w:rsidRPr="008532F7">
        <w:t>унифицированный</w:t>
      </w:r>
      <w:r w:rsidRPr="00841048">
        <w:t xml:space="preserve"> </w:t>
      </w:r>
      <w:r w:rsidRPr="008532F7">
        <w:t>язык</w:t>
      </w:r>
      <w:r w:rsidRPr="00841048">
        <w:t xml:space="preserve"> </w:t>
      </w:r>
      <w:r w:rsidRPr="008532F7">
        <w:t>моделирования</w:t>
      </w:r>
    </w:p>
    <w:p w14:paraId="4C8E1819" w14:textId="21EB9E57" w:rsidR="00CB5F04" w:rsidRPr="00841048" w:rsidRDefault="00DA2740" w:rsidP="00453BBC">
      <w:pPr>
        <w:pStyle w:val="a3"/>
      </w:pPr>
      <w:r w:rsidRPr="008532F7">
        <w:rPr>
          <w:lang w:val="en-US"/>
        </w:rPr>
        <w:t>WPF</w:t>
      </w:r>
      <w:r w:rsidRPr="00841048">
        <w:t xml:space="preserve"> – </w:t>
      </w:r>
      <w:r w:rsidRPr="008532F7">
        <w:rPr>
          <w:lang w:val="en-US"/>
        </w:rPr>
        <w:t>Windows</w:t>
      </w:r>
      <w:r w:rsidRPr="00841048">
        <w:t xml:space="preserve"> </w:t>
      </w:r>
      <w:r w:rsidRPr="008532F7">
        <w:rPr>
          <w:lang w:val="en-US"/>
        </w:rPr>
        <w:t>Presentation</w:t>
      </w:r>
      <w:r w:rsidRPr="00841048">
        <w:t xml:space="preserve"> </w:t>
      </w:r>
      <w:r w:rsidRPr="008532F7">
        <w:rPr>
          <w:lang w:val="en-US"/>
        </w:rPr>
        <w:t>Foundation</w:t>
      </w:r>
    </w:p>
    <w:p w14:paraId="023F5439" w14:textId="77777777" w:rsidR="00157D07" w:rsidRDefault="008532F7" w:rsidP="008532F7">
      <w:pPr>
        <w:pStyle w:val="a7"/>
      </w:pPr>
      <w:bookmarkStart w:id="3" w:name="_Toc227004726"/>
      <w:r>
        <w:lastRenderedPageBreak/>
        <w:t>Введение</w:t>
      </w:r>
      <w:bookmarkEnd w:id="3"/>
    </w:p>
    <w:p w14:paraId="77129137" w14:textId="072BDE18" w:rsidR="00495C7A" w:rsidRPr="00495C7A" w:rsidRDefault="00961B4A" w:rsidP="00495C7A">
      <w:pPr>
        <w:pStyle w:val="a3"/>
      </w:pPr>
      <w:r w:rsidRPr="00961B4A">
        <w:t>Базой производственной практики является компания СКАРЛЕТТ И МОНАРХ, занимающаяся разработкой и внедрением программного обеспечения для автоматизации бизнес</w:t>
      </w:r>
      <w:r w:rsidR="00094DC9" w:rsidRPr="00094DC9">
        <w:t xml:space="preserve"> </w:t>
      </w:r>
      <w:r w:rsidR="00094DC9" w:rsidRPr="00E74C8B">
        <w:t>–</w:t>
      </w:r>
      <w:r w:rsidR="00094DC9" w:rsidRPr="00094DC9">
        <w:t xml:space="preserve"> </w:t>
      </w:r>
      <w:r w:rsidRPr="00961B4A">
        <w:t>процессов с применением современных информационных технологий.</w:t>
      </w:r>
    </w:p>
    <w:p w14:paraId="493834F7" w14:textId="734B61E6" w:rsidR="008F18A8" w:rsidRPr="008F18A8" w:rsidRDefault="00760767" w:rsidP="008F18A8">
      <w:pPr>
        <w:pStyle w:val="a3"/>
        <w:ind w:left="720" w:firstLine="0"/>
      </w:pPr>
      <w:r>
        <w:t>Целью</w:t>
      </w:r>
      <w:r w:rsidR="008F18A8" w:rsidRPr="003C458F">
        <w:t xml:space="preserve"> производственной практики</w:t>
      </w:r>
      <w:r w:rsidR="003C458F" w:rsidRPr="003C458F">
        <w:rPr>
          <w:lang w:val="en-US"/>
        </w:rPr>
        <w:t xml:space="preserve"> </w:t>
      </w:r>
      <w:r w:rsidR="003C458F" w:rsidRPr="003C458F">
        <w:t>является</w:t>
      </w:r>
      <w:r w:rsidR="008F18A8" w:rsidRPr="003C458F">
        <w:t>:</w:t>
      </w:r>
    </w:p>
    <w:p w14:paraId="0C54CD1D" w14:textId="7FFF3EBE" w:rsidR="008F18A8" w:rsidRPr="008F18A8" w:rsidRDefault="0050651E" w:rsidP="0050651E">
      <w:pPr>
        <w:pStyle w:val="a1"/>
        <w:tabs>
          <w:tab w:val="clear" w:pos="992"/>
          <w:tab w:val="clear" w:pos="1276"/>
          <w:tab w:val="num" w:pos="993"/>
        </w:tabs>
      </w:pPr>
      <w:r w:rsidRPr="0050651E">
        <w:t>получение практического опыта по выполнению работ по ПМ.02 «Осуществление интеграции программных модулей» и развитие общих и профессиональных компетенций</w:t>
      </w:r>
      <w:r w:rsidR="008F18A8" w:rsidRPr="008F18A8">
        <w:t>;</w:t>
      </w:r>
    </w:p>
    <w:p w14:paraId="2C4D7BCC" w14:textId="3A54CC12" w:rsidR="008F18A8" w:rsidRPr="008F18A8" w:rsidRDefault="0050651E" w:rsidP="008F18A8">
      <w:pPr>
        <w:pStyle w:val="a1"/>
      </w:pPr>
      <w:r w:rsidRPr="0050651E">
        <w:t>получение практического опыта по выполнению работ по ПМ.04 «Сопровождение и обслуживание программного обеспечения компьютерных систем» и развитие общих и профессиональных компетенций</w:t>
      </w:r>
      <w:r w:rsidR="008F18A8" w:rsidRPr="008F18A8">
        <w:t>.</w:t>
      </w:r>
    </w:p>
    <w:p w14:paraId="6B2B3A3D" w14:textId="48350594" w:rsidR="008F18A8" w:rsidRPr="008F18A8" w:rsidRDefault="008F18A8" w:rsidP="00495C7A">
      <w:pPr>
        <w:pStyle w:val="a3"/>
      </w:pPr>
      <w:r w:rsidRPr="008F18A8">
        <w:t>Задач</w:t>
      </w:r>
      <w:r w:rsidR="00760767">
        <w:t xml:space="preserve">ами </w:t>
      </w:r>
      <w:r w:rsidRPr="008F18A8">
        <w:t>производственной практики являются:</w:t>
      </w:r>
    </w:p>
    <w:p w14:paraId="535CFB10" w14:textId="157A6B65" w:rsidR="000000B9" w:rsidRPr="00CB19D0" w:rsidRDefault="006032CB" w:rsidP="000000B9">
      <w:pPr>
        <w:pStyle w:val="a1"/>
        <w:tabs>
          <w:tab w:val="clear" w:pos="1276"/>
        </w:tabs>
      </w:pPr>
      <w:r w:rsidRPr="006032CB">
        <w:t>разработка детского графического редактора (приложения для рисования) с использованием современных языков программирования и сред разработки</w:t>
      </w:r>
      <w:r w:rsidR="000000B9" w:rsidRPr="00CB19D0">
        <w:t>;</w:t>
      </w:r>
    </w:p>
    <w:p w14:paraId="31186A15" w14:textId="3AC661B6" w:rsidR="000000B9" w:rsidRPr="00CB19D0" w:rsidRDefault="006032CB" w:rsidP="000000B9">
      <w:pPr>
        <w:pStyle w:val="a1"/>
        <w:tabs>
          <w:tab w:val="clear" w:pos="1276"/>
        </w:tabs>
        <w:rPr>
          <w:lang w:eastAsia="ru-RU"/>
        </w:rPr>
      </w:pPr>
      <w:r w:rsidRPr="006032CB">
        <w:rPr>
          <w:lang w:eastAsia="ru-RU"/>
        </w:rPr>
        <w:t>интеграция программных модулей в единую систему</w:t>
      </w:r>
      <w:r w:rsidR="000000B9" w:rsidRPr="001B0E4D">
        <w:rPr>
          <w:lang w:eastAsia="ru-RU"/>
        </w:rPr>
        <w:t>;</w:t>
      </w:r>
    </w:p>
    <w:p w14:paraId="10AA763B" w14:textId="4954CB86" w:rsidR="000000B9" w:rsidRPr="00CB19D0" w:rsidRDefault="006032CB" w:rsidP="000000B9">
      <w:pPr>
        <w:pStyle w:val="a1"/>
        <w:tabs>
          <w:tab w:val="clear" w:pos="1276"/>
        </w:tabs>
      </w:pPr>
      <w:r w:rsidRPr="006032CB">
        <w:t>обеспечение взаимодействия между компонентами программного обеспечения</w:t>
      </w:r>
      <w:r w:rsidR="000000B9" w:rsidRPr="00CB19D0">
        <w:t>;</w:t>
      </w:r>
    </w:p>
    <w:p w14:paraId="76867DA9" w14:textId="611B7881" w:rsidR="000000B9" w:rsidRPr="00CB19D0" w:rsidRDefault="006032CB" w:rsidP="000000B9">
      <w:pPr>
        <w:pStyle w:val="a1"/>
        <w:tabs>
          <w:tab w:val="clear" w:pos="1276"/>
        </w:tabs>
      </w:pPr>
      <w:r w:rsidRPr="006032CB">
        <w:t>выполнение отладки и тестирования интегрированных программных модулей</w:t>
      </w:r>
      <w:r w:rsidR="000000B9" w:rsidRPr="00CB19D0">
        <w:t>;</w:t>
      </w:r>
    </w:p>
    <w:p w14:paraId="208FC07F" w14:textId="2D063B67" w:rsidR="000000B9" w:rsidRPr="00CB19D0" w:rsidRDefault="006032CB" w:rsidP="000000B9">
      <w:pPr>
        <w:pStyle w:val="a1"/>
        <w:tabs>
          <w:tab w:val="clear" w:pos="1276"/>
        </w:tabs>
      </w:pPr>
      <w:r w:rsidRPr="006032CB">
        <w:t>осуществление рефакторинга и оптимизации программного кода</w:t>
      </w:r>
      <w:r w:rsidR="000000B9" w:rsidRPr="00CB19D0">
        <w:t>;</w:t>
      </w:r>
    </w:p>
    <w:p w14:paraId="45D8849B" w14:textId="64F1D0E4" w:rsidR="000000B9" w:rsidRPr="00CB19D0" w:rsidRDefault="006032CB" w:rsidP="000000B9">
      <w:pPr>
        <w:pStyle w:val="a1"/>
        <w:tabs>
          <w:tab w:val="clear" w:pos="1276"/>
        </w:tabs>
      </w:pPr>
      <w:r w:rsidRPr="006032CB">
        <w:t>создание пользовательского интерфейса, адаптированного для детской аудитории</w:t>
      </w:r>
      <w:r w:rsidR="000000B9" w:rsidRPr="00CB19D0">
        <w:t>;</w:t>
      </w:r>
    </w:p>
    <w:p w14:paraId="1E63F831" w14:textId="0DB580C9" w:rsidR="000000B9" w:rsidRPr="00CB19D0" w:rsidRDefault="006032CB" w:rsidP="000000B9">
      <w:pPr>
        <w:pStyle w:val="a1"/>
        <w:tabs>
          <w:tab w:val="clear" w:pos="1276"/>
        </w:tabs>
      </w:pPr>
      <w:r w:rsidRPr="006032CB">
        <w:t>реализация функций сохранения, загрузки и экспорта графических данных</w:t>
      </w:r>
      <w:r w:rsidR="000000B9" w:rsidRPr="00CB19D0">
        <w:t>;</w:t>
      </w:r>
    </w:p>
    <w:p w14:paraId="7C352705" w14:textId="21223FC8" w:rsidR="000000B9" w:rsidRPr="00CB19D0" w:rsidRDefault="006032CB" w:rsidP="000000B9">
      <w:pPr>
        <w:pStyle w:val="a1"/>
        <w:tabs>
          <w:tab w:val="clear" w:pos="1276"/>
        </w:tabs>
      </w:pPr>
      <w:r w:rsidRPr="006032CB">
        <w:t>обеспечение совместимости различных форматов файлов (PNG, JPG, ISF)</w:t>
      </w:r>
      <w:r w:rsidR="000000B9" w:rsidRPr="00CB19D0">
        <w:t>;</w:t>
      </w:r>
    </w:p>
    <w:p w14:paraId="1E26E600" w14:textId="624C226A" w:rsidR="000000B9" w:rsidRPr="00CB19D0" w:rsidRDefault="006032CB" w:rsidP="000000B9">
      <w:pPr>
        <w:pStyle w:val="a1"/>
        <w:tabs>
          <w:tab w:val="clear" w:pos="1276"/>
        </w:tabs>
      </w:pPr>
      <w:r w:rsidRPr="006032CB">
        <w:t>разработка системы отмены и возврата действий (Undo/Redo)</w:t>
      </w:r>
      <w:r w:rsidR="000000B9" w:rsidRPr="00CB19D0">
        <w:t>;</w:t>
      </w:r>
    </w:p>
    <w:p w14:paraId="55525927" w14:textId="227C6157" w:rsidR="000000B9" w:rsidRPr="006032CB" w:rsidRDefault="006032CB" w:rsidP="006032CB">
      <w:pPr>
        <w:pStyle w:val="a1"/>
        <w:rPr>
          <w:sz w:val="24"/>
        </w:rPr>
      </w:pPr>
      <w:r>
        <w:lastRenderedPageBreak/>
        <w:t>настройка параметров и конфигурации программного обеспечения;</w:t>
      </w:r>
    </w:p>
    <w:p w14:paraId="5AB71C31" w14:textId="195E2E95" w:rsidR="008F18A8" w:rsidRPr="008F18A8" w:rsidRDefault="006032CB" w:rsidP="008F18A8">
      <w:pPr>
        <w:pStyle w:val="a1"/>
        <w:tabs>
          <w:tab w:val="clear" w:pos="1276"/>
        </w:tabs>
      </w:pPr>
      <w:r w:rsidRPr="006032CB">
        <w:t>диагностика и устранение ошибок в работе приложения</w:t>
      </w:r>
      <w:r w:rsidR="000000B9" w:rsidRPr="00CB19D0">
        <w:t>;</w:t>
      </w:r>
    </w:p>
    <w:p w14:paraId="1E31C427" w14:textId="37941B93" w:rsidR="009F1D27" w:rsidRPr="008F18A8" w:rsidRDefault="006032CB" w:rsidP="000000B9">
      <w:pPr>
        <w:pStyle w:val="a1"/>
      </w:pPr>
      <w:r w:rsidRPr="006032CB">
        <w:t>документирование процессов интеграции и сопровождения программных модулей</w:t>
      </w:r>
      <w:r w:rsidR="000000B9" w:rsidRPr="00CB19D0">
        <w:t>.</w:t>
      </w:r>
    </w:p>
    <w:p w14:paraId="14B248A9" w14:textId="77777777" w:rsidR="008F18A8" w:rsidRPr="007727BB" w:rsidRDefault="008F18A8" w:rsidP="008F18A8">
      <w:pPr>
        <w:pStyle w:val="a3"/>
      </w:pPr>
      <w:r w:rsidRPr="009F1D27">
        <w:t>Для</w:t>
      </w:r>
      <w:r w:rsidRPr="007727BB">
        <w:t xml:space="preserve"> </w:t>
      </w:r>
      <w:r w:rsidRPr="009F1D27">
        <w:t>практикантов</w:t>
      </w:r>
      <w:r w:rsidRPr="007727BB">
        <w:t xml:space="preserve"> </w:t>
      </w:r>
      <w:r w:rsidRPr="009F1D27">
        <w:t>предоставляется</w:t>
      </w:r>
      <w:r w:rsidRPr="007727BB">
        <w:t xml:space="preserve"> </w:t>
      </w:r>
      <w:r w:rsidRPr="009F1D27">
        <w:t>рабочее</w:t>
      </w:r>
      <w:r w:rsidRPr="007727BB">
        <w:t xml:space="preserve"> </w:t>
      </w:r>
      <w:r w:rsidRPr="009F1D27">
        <w:t>место</w:t>
      </w:r>
      <w:r w:rsidRPr="007727BB">
        <w:t xml:space="preserve"> </w:t>
      </w:r>
      <w:r w:rsidRPr="009F1D27">
        <w:t>с</w:t>
      </w:r>
      <w:r w:rsidRPr="007727BB">
        <w:t xml:space="preserve"> </w:t>
      </w:r>
      <w:r w:rsidRPr="009F1D27">
        <w:t>персональным</w:t>
      </w:r>
      <w:r w:rsidRPr="007727BB">
        <w:t xml:space="preserve"> </w:t>
      </w:r>
      <w:r w:rsidRPr="009F1D27">
        <w:t>компьютером</w:t>
      </w:r>
      <w:r w:rsidRPr="007727BB">
        <w:t xml:space="preserve"> </w:t>
      </w:r>
      <w:r w:rsidRPr="009F1D27">
        <w:t>и</w:t>
      </w:r>
      <w:r w:rsidRPr="007727BB">
        <w:t xml:space="preserve"> </w:t>
      </w:r>
      <w:r w:rsidRPr="009F1D27">
        <w:t>всем</w:t>
      </w:r>
      <w:r w:rsidRPr="007727BB">
        <w:t xml:space="preserve"> </w:t>
      </w:r>
      <w:r w:rsidRPr="009F1D27">
        <w:t>необходимым</w:t>
      </w:r>
      <w:r w:rsidRPr="007727BB">
        <w:t xml:space="preserve"> </w:t>
      </w:r>
      <w:r w:rsidRPr="009F1D27">
        <w:t>для</w:t>
      </w:r>
      <w:r w:rsidRPr="007727BB">
        <w:t xml:space="preserve"> </w:t>
      </w:r>
      <w:r w:rsidRPr="009F1D27">
        <w:t>работы</w:t>
      </w:r>
      <w:r w:rsidRPr="007727BB">
        <w:t xml:space="preserve"> </w:t>
      </w:r>
      <w:r w:rsidRPr="009F1D27">
        <w:t>аппаратным</w:t>
      </w:r>
      <w:r w:rsidRPr="007727BB">
        <w:t xml:space="preserve"> </w:t>
      </w:r>
      <w:r w:rsidRPr="009F1D27">
        <w:t>и</w:t>
      </w:r>
      <w:r w:rsidRPr="007727BB">
        <w:t xml:space="preserve"> </w:t>
      </w:r>
      <w:r w:rsidRPr="009F1D27">
        <w:t>программным</w:t>
      </w:r>
      <w:r w:rsidRPr="007727BB">
        <w:t xml:space="preserve"> </w:t>
      </w:r>
      <w:r w:rsidRPr="009F1D27">
        <w:t>обеспечением</w:t>
      </w:r>
      <w:r w:rsidRPr="007727BB">
        <w:t>:</w:t>
      </w:r>
    </w:p>
    <w:p w14:paraId="169A3757" w14:textId="77777777" w:rsidR="008F18A8" w:rsidRDefault="008F18A8" w:rsidP="008F18A8">
      <w:pPr>
        <w:pStyle w:val="a1"/>
        <w:rPr>
          <w:lang w:val="en-US"/>
        </w:rPr>
      </w:pPr>
      <w:r w:rsidRPr="008F18A8">
        <w:t xml:space="preserve"> </w:t>
      </w:r>
      <w:r w:rsidRPr="009F1D27">
        <w:t>процессор</w:t>
      </w:r>
      <w:r w:rsidRPr="009F1D27">
        <w:rPr>
          <w:lang w:val="en-US"/>
        </w:rPr>
        <w:t>: Intel Core i3-9100 3.6GHz</w:t>
      </w:r>
      <w:r>
        <w:rPr>
          <w:lang w:val="en-US"/>
        </w:rPr>
        <w:t>;</w:t>
      </w:r>
    </w:p>
    <w:p w14:paraId="3549C412" w14:textId="77777777" w:rsidR="008F18A8" w:rsidRDefault="008F18A8" w:rsidP="008F18A8">
      <w:pPr>
        <w:pStyle w:val="a1"/>
        <w:rPr>
          <w:lang w:val="en-US"/>
        </w:rPr>
      </w:pPr>
      <w:r w:rsidRPr="009F1D27">
        <w:t>системная</w:t>
      </w:r>
      <w:r w:rsidRPr="009F1D27">
        <w:rPr>
          <w:lang w:val="en-US"/>
        </w:rPr>
        <w:t xml:space="preserve"> </w:t>
      </w:r>
      <w:r w:rsidRPr="009F1D27">
        <w:t>плата</w:t>
      </w:r>
      <w:r w:rsidRPr="009F1D27">
        <w:rPr>
          <w:lang w:val="en-US"/>
        </w:rPr>
        <w:t>: MSI H310M Pro-VDH Plus</w:t>
      </w:r>
      <w:r>
        <w:rPr>
          <w:lang w:val="en-US"/>
        </w:rPr>
        <w:t>;</w:t>
      </w:r>
      <w:r w:rsidRPr="009F1D27">
        <w:rPr>
          <w:lang w:val="en-US"/>
        </w:rPr>
        <w:t xml:space="preserve"> </w:t>
      </w:r>
    </w:p>
    <w:p w14:paraId="69F3BA9B" w14:textId="77777777" w:rsidR="008F18A8" w:rsidRPr="009F1D27" w:rsidRDefault="008F18A8" w:rsidP="008F18A8">
      <w:pPr>
        <w:pStyle w:val="a1"/>
      </w:pPr>
      <w:r w:rsidRPr="009F1D27">
        <w:t>видеокарта: встроенная</w:t>
      </w:r>
      <w:r>
        <w:rPr>
          <w:lang w:val="en-US"/>
        </w:rPr>
        <w:t>;</w:t>
      </w:r>
      <w:r w:rsidRPr="009F1D27">
        <w:t xml:space="preserve"> </w:t>
      </w:r>
    </w:p>
    <w:p w14:paraId="464AC4DE" w14:textId="77777777" w:rsidR="008F18A8" w:rsidRPr="009F1D27" w:rsidRDefault="008F18A8" w:rsidP="008F18A8">
      <w:pPr>
        <w:pStyle w:val="a1"/>
      </w:pPr>
      <w:r w:rsidRPr="009F1D27">
        <w:t xml:space="preserve">оперативная память – 8ГБ; </w:t>
      </w:r>
    </w:p>
    <w:p w14:paraId="3D6F5C74" w14:textId="77777777" w:rsidR="008F18A8" w:rsidRPr="009F1D27" w:rsidRDefault="008F18A8" w:rsidP="008F18A8">
      <w:pPr>
        <w:pStyle w:val="a1"/>
      </w:pPr>
      <w:r w:rsidRPr="009F1D27">
        <w:t xml:space="preserve">операционная система: </w:t>
      </w:r>
      <w:r w:rsidRPr="009F1D27">
        <w:rPr>
          <w:lang w:val="en-US"/>
        </w:rPr>
        <w:t>Microsoft</w:t>
      </w:r>
      <w:r w:rsidRPr="009F1D27">
        <w:t xml:space="preserve"> </w:t>
      </w:r>
      <w:r w:rsidRPr="009F1D27">
        <w:rPr>
          <w:lang w:val="en-US"/>
        </w:rPr>
        <w:t>Windows</w:t>
      </w:r>
      <w:r w:rsidRPr="009F1D27">
        <w:t xml:space="preserve"> 10 </w:t>
      </w:r>
      <w:r w:rsidRPr="009F1D27">
        <w:rPr>
          <w:lang w:val="en-US"/>
        </w:rPr>
        <w:t>Home</w:t>
      </w:r>
      <w:r w:rsidRPr="009F1D27">
        <w:t xml:space="preserve">; </w:t>
      </w:r>
    </w:p>
    <w:p w14:paraId="743AA5E1" w14:textId="60077647" w:rsidR="008F18A8" w:rsidRDefault="008F18A8" w:rsidP="008F18A8">
      <w:pPr>
        <w:pStyle w:val="a1"/>
        <w:rPr>
          <w:lang w:val="en-US"/>
        </w:rPr>
      </w:pPr>
      <w:r w:rsidRPr="009F1D27">
        <w:t>прикладное</w:t>
      </w:r>
      <w:r w:rsidRPr="009F1D27">
        <w:rPr>
          <w:lang w:val="en-US"/>
        </w:rPr>
        <w:t xml:space="preserve"> </w:t>
      </w:r>
      <w:r w:rsidRPr="009F1D27">
        <w:t>ПО</w:t>
      </w:r>
      <w:r w:rsidRPr="009F1D27">
        <w:rPr>
          <w:lang w:val="en-US"/>
        </w:rPr>
        <w:t xml:space="preserve">: </w:t>
      </w:r>
      <w:r w:rsidRPr="009F1D27">
        <w:t>пакет</w:t>
      </w:r>
      <w:r w:rsidRPr="009F1D27">
        <w:rPr>
          <w:lang w:val="en-US"/>
        </w:rPr>
        <w:t xml:space="preserve"> Microsoft Office, </w:t>
      </w:r>
      <w:r w:rsidRPr="009F1D27">
        <w:t>Яндекс</w:t>
      </w:r>
      <w:r w:rsidRPr="009F1D27">
        <w:rPr>
          <w:lang w:val="en-US"/>
        </w:rPr>
        <w:t xml:space="preserve"> </w:t>
      </w:r>
      <w:r w:rsidRPr="009F1D27">
        <w:t>Браузер</w:t>
      </w:r>
      <w:r w:rsidRPr="009F1D27">
        <w:rPr>
          <w:lang w:val="en-US"/>
        </w:rPr>
        <w:t xml:space="preserve">, Visual Studio 2022, Microsoft SQL Server Management Studio </w:t>
      </w:r>
      <w:r w:rsidR="009808BF" w:rsidRPr="009808BF">
        <w:rPr>
          <w:lang w:val="en-US"/>
        </w:rPr>
        <w:t>22</w:t>
      </w:r>
      <w:r w:rsidRPr="009F1D27">
        <w:rPr>
          <w:lang w:val="en-US"/>
        </w:rPr>
        <w:t>, draw.io</w:t>
      </w:r>
      <w:r>
        <w:rPr>
          <w:lang w:val="en-US"/>
        </w:rPr>
        <w:t>.</w:t>
      </w:r>
    </w:p>
    <w:p w14:paraId="08FA9D7B" w14:textId="77777777" w:rsidR="008F18A8" w:rsidRPr="009F1D27" w:rsidRDefault="008F18A8" w:rsidP="008F18A8">
      <w:pPr>
        <w:pStyle w:val="a3"/>
      </w:pPr>
      <w:r w:rsidRPr="009F1D27">
        <w:t>Кроме рабочего места также предоставляется доступ к серверу предприятия со всем необходимым для работы аппаратным и программным обеспечением:</w:t>
      </w:r>
    </w:p>
    <w:p w14:paraId="11782B2A" w14:textId="77777777" w:rsidR="008F18A8" w:rsidRPr="007727BB" w:rsidRDefault="008F18A8" w:rsidP="008F18A8">
      <w:pPr>
        <w:pStyle w:val="a1"/>
        <w:rPr>
          <w:lang w:val="en-US"/>
        </w:rPr>
      </w:pPr>
      <w:r w:rsidRPr="009F1D27">
        <w:t>процессор</w:t>
      </w:r>
      <w:r w:rsidRPr="007727BB">
        <w:rPr>
          <w:lang w:val="en-US"/>
        </w:rPr>
        <w:t xml:space="preserve">: Intel Pentium CPU G3240 3.1GHz; </w:t>
      </w:r>
    </w:p>
    <w:p w14:paraId="4A1C9591" w14:textId="77777777" w:rsidR="008F18A8" w:rsidRPr="009F1D27" w:rsidRDefault="008F18A8" w:rsidP="008F18A8">
      <w:pPr>
        <w:pStyle w:val="a1"/>
      </w:pPr>
      <w:r w:rsidRPr="009F1D27">
        <w:t xml:space="preserve">системная плата: MSI H83M-P33; </w:t>
      </w:r>
    </w:p>
    <w:p w14:paraId="45A2B511" w14:textId="77777777" w:rsidR="008F18A8" w:rsidRPr="009F1D27" w:rsidRDefault="008F18A8" w:rsidP="008F18A8">
      <w:pPr>
        <w:pStyle w:val="a1"/>
      </w:pPr>
      <w:r w:rsidRPr="009F1D27">
        <w:t xml:space="preserve">видеокарта: встроенная; </w:t>
      </w:r>
    </w:p>
    <w:p w14:paraId="0E091B67" w14:textId="77777777" w:rsidR="008F18A8" w:rsidRPr="009F1D27" w:rsidRDefault="008F18A8" w:rsidP="008F18A8">
      <w:pPr>
        <w:pStyle w:val="a1"/>
      </w:pPr>
      <w:r w:rsidRPr="009F1D27">
        <w:t xml:space="preserve">оперативная память – 4ГБ; </w:t>
      </w:r>
    </w:p>
    <w:p w14:paraId="0E6D0A2C" w14:textId="77777777" w:rsidR="008F18A8" w:rsidRPr="009F1D27" w:rsidRDefault="008F18A8" w:rsidP="008F18A8">
      <w:pPr>
        <w:pStyle w:val="a1"/>
        <w:rPr>
          <w:lang w:val="en-US"/>
        </w:rPr>
      </w:pPr>
      <w:r w:rsidRPr="009F1D27">
        <w:t>операционная</w:t>
      </w:r>
      <w:r w:rsidRPr="009F1D27">
        <w:rPr>
          <w:lang w:val="en-US"/>
        </w:rPr>
        <w:t xml:space="preserve"> </w:t>
      </w:r>
      <w:r w:rsidRPr="009F1D27">
        <w:t>система</w:t>
      </w:r>
      <w:r w:rsidRPr="009F1D27">
        <w:rPr>
          <w:lang w:val="en-US"/>
        </w:rPr>
        <w:t>: Microsoft Windows Server 2016 Essentials</w:t>
      </w:r>
      <w:r>
        <w:rPr>
          <w:lang w:val="en-US"/>
        </w:rPr>
        <w:t>;</w:t>
      </w:r>
    </w:p>
    <w:p w14:paraId="630D6A42" w14:textId="5CAF37E2" w:rsidR="008F18A8" w:rsidRPr="008F18A8" w:rsidRDefault="008F18A8" w:rsidP="008F18A8">
      <w:pPr>
        <w:pStyle w:val="a1"/>
        <w:tabs>
          <w:tab w:val="clear" w:pos="1276"/>
        </w:tabs>
        <w:rPr>
          <w:lang w:val="en-US"/>
        </w:rPr>
      </w:pPr>
      <w:r w:rsidRPr="009F1D27">
        <w:t>прикладное</w:t>
      </w:r>
      <w:r w:rsidRPr="009F1D27">
        <w:rPr>
          <w:lang w:val="en-US"/>
        </w:rPr>
        <w:t xml:space="preserve"> </w:t>
      </w:r>
      <w:r w:rsidRPr="009F1D27">
        <w:t>ПО</w:t>
      </w:r>
      <w:r w:rsidRPr="009F1D27">
        <w:rPr>
          <w:lang w:val="en-US"/>
        </w:rPr>
        <w:t>: Microsoft SQL Server Express 2019.</w:t>
      </w:r>
    </w:p>
    <w:p w14:paraId="632B2B5F" w14:textId="77777777" w:rsidR="00810637" w:rsidRPr="004B6816" w:rsidRDefault="00F116CE" w:rsidP="007B1296">
      <w:pPr>
        <w:pStyle w:val="1"/>
      </w:pPr>
      <w:bookmarkStart w:id="4" w:name="_Toc227004727"/>
      <w:r>
        <w:lastRenderedPageBreak/>
        <w:t>Охрана труда и техника безопасности при работе на ПК</w:t>
      </w:r>
      <w:bookmarkEnd w:id="4"/>
    </w:p>
    <w:p w14:paraId="3EA1BA64" w14:textId="25523A0A" w:rsidR="004771ED" w:rsidRPr="004771ED" w:rsidRDefault="004771ED" w:rsidP="00A95FFF">
      <w:pPr>
        <w:pStyle w:val="2"/>
        <w:rPr>
          <w:lang w:val="en-US"/>
        </w:rPr>
      </w:pPr>
      <w:bookmarkStart w:id="5" w:name="_Toc227004728"/>
      <w:r>
        <w:t>Общие требования безопасности</w:t>
      </w:r>
      <w:bookmarkEnd w:id="5"/>
    </w:p>
    <w:p w14:paraId="0A68E309" w14:textId="5A31DF49" w:rsidR="00DE15A2" w:rsidRPr="004B6816" w:rsidRDefault="002C3A48" w:rsidP="002C3A48">
      <w:pPr>
        <w:pStyle w:val="a3"/>
      </w:pPr>
      <w:r w:rsidRPr="002C3A48">
        <w:t>Инструкция применяется ко всем работникам, использующим ПЭВМ и ВДТ. К самостоятельной работе допускаются лица старше 18 лет, прошедшие медицинский осмотр и обучение, а также инструктаж по электробезопасности. Для беременных женщин время работы с ПЭВМ не должно превышать трех часов в день.</w:t>
      </w:r>
    </w:p>
    <w:p w14:paraId="56159359" w14:textId="51F99392" w:rsidR="004771ED" w:rsidRDefault="004771ED" w:rsidP="004771ED">
      <w:pPr>
        <w:pStyle w:val="2"/>
      </w:pPr>
      <w:bookmarkStart w:id="6" w:name="_Toc227004729"/>
      <w:r>
        <w:t>Требования безопасности во время работы</w:t>
      </w:r>
      <w:bookmarkEnd w:id="6"/>
    </w:p>
    <w:p w14:paraId="4B562E9C" w14:textId="0895E57A" w:rsidR="00C86313" w:rsidRDefault="002C3A48" w:rsidP="00DD67B4">
      <w:pPr>
        <w:pStyle w:val="a3"/>
      </w:pPr>
      <w:r w:rsidRPr="00DD67B4">
        <w:t xml:space="preserve">Пользователь обязан поддерживать чистоту рабочего места, не закрывать вентиляцию и корректно завершать задачи. Запрещается прикасаться к задней панели системного блока при включенном питании, закрывать оборудование бумагами и отключать питание во время активной задачи. Рабочие режимы должны </w:t>
      </w:r>
      <w:commentRangeStart w:id="7"/>
      <w:commentRangeStart w:id="8"/>
      <w:r w:rsidRPr="00DD67B4">
        <w:t>соответствовать гигиеническим требованиям, с обязательными перерывами для физических упражнений.</w:t>
      </w:r>
      <w:commentRangeEnd w:id="7"/>
      <w:r w:rsidR="004B15F8">
        <w:rPr>
          <w:rStyle w:val="aff3"/>
        </w:rPr>
        <w:commentReference w:id="7"/>
      </w:r>
      <w:commentRangeEnd w:id="8"/>
      <w:r w:rsidR="002C7AAD">
        <w:rPr>
          <w:rStyle w:val="aff3"/>
        </w:rPr>
        <w:commentReference w:id="8"/>
      </w:r>
    </w:p>
    <w:p w14:paraId="32A72CBB" w14:textId="77777777" w:rsidR="006273FC" w:rsidRPr="006273FC" w:rsidRDefault="006273FC" w:rsidP="006273FC">
      <w:pPr>
        <w:pStyle w:val="a3"/>
      </w:pPr>
      <w:r w:rsidRPr="006273FC">
        <w:t>Перед началом работы необходимо убедиться в исправности оборудования: монитор, клавиатура, системный блок, мышь и кабели не должны иметь внешних повреждений. Подключение оборудования к электросети должно производиться только через исправные розетки, предпочтительно с заземлением. Запрещается использовать удлинители с признаками износа, а также размещать провода в местах, где возможна их деформация или перегиб.</w:t>
      </w:r>
    </w:p>
    <w:p w14:paraId="526BCF69" w14:textId="2E742B35" w:rsidR="006273FC" w:rsidRPr="006273FC" w:rsidRDefault="006273FC" w:rsidP="006273FC">
      <w:pPr>
        <w:pStyle w:val="a3"/>
      </w:pPr>
      <w:r w:rsidRPr="006273FC">
        <w:t>Во время работы следует избегать чрезмерного наклона корпуса над монитором, соблюдать рекомендуемое расстояние до экрана (</w:t>
      </w:r>
      <w:r w:rsidR="00E060E4">
        <w:t xml:space="preserve">от </w:t>
      </w:r>
      <w:r w:rsidRPr="006273FC">
        <w:t>50</w:t>
      </w:r>
      <w:r w:rsidR="00E060E4">
        <w:t xml:space="preserve"> до </w:t>
      </w:r>
      <w:r w:rsidRPr="006273FC">
        <w:t xml:space="preserve">70 см) и располагать его таким образом, чтобы избежать бликов от внешнего освещения. Место должно быть хорошо освещено, предпочтительно естественным светом, но без попадания прямых солнечных лучей на экран. </w:t>
      </w:r>
      <w:r w:rsidRPr="006273FC">
        <w:lastRenderedPageBreak/>
        <w:t xml:space="preserve">Важно соблюдать правильную осанку: стопы должны стоять на полу, спина </w:t>
      </w:r>
      <w:r w:rsidR="008F18A8">
        <w:t>–</w:t>
      </w:r>
      <w:r w:rsidRPr="006273FC">
        <w:t xml:space="preserve"> опираться на спинку стула, а запястья не должны находиться в постоянном напряжении.</w:t>
      </w:r>
    </w:p>
    <w:p w14:paraId="0D00C1F2" w14:textId="77777777" w:rsidR="006273FC" w:rsidRPr="006273FC" w:rsidRDefault="006273FC" w:rsidP="006273FC">
      <w:pPr>
        <w:pStyle w:val="a3"/>
      </w:pPr>
      <w:r w:rsidRPr="006273FC">
        <w:t>Пользователь должен строго следить за температурным режимом и проветриванием помещения. Перегрев оборудования может привести к его выходу из строя, а также создаёт угрозу возгорания. При перегреве или появлении характерного запаха гари работа должна быть немедленно прекращена, оборудование отключено от питания, и об этом следует сообщить ответственному специалисту или системному администратору.</w:t>
      </w:r>
    </w:p>
    <w:p w14:paraId="711D095F" w14:textId="77777777" w:rsidR="006273FC" w:rsidRPr="006273FC" w:rsidRDefault="006273FC" w:rsidP="006273FC">
      <w:pPr>
        <w:pStyle w:val="a3"/>
      </w:pPr>
      <w:r w:rsidRPr="006273FC">
        <w:t>Запрещается открывать корпус системного блока или другого оборудования без соответствующего разрешения. Все технические работы должны проводиться только квалифицированными специалистами. Также недопустимо самостоятельно устранять неисправности, особенно связанные с электрическими соединениями, блоком питания и жёсткими дисками.</w:t>
      </w:r>
    </w:p>
    <w:p w14:paraId="01FD8504" w14:textId="77777777" w:rsidR="006273FC" w:rsidRPr="006273FC" w:rsidRDefault="006273FC" w:rsidP="006273FC">
      <w:pPr>
        <w:pStyle w:val="a3"/>
      </w:pPr>
      <w:r w:rsidRPr="006273FC">
        <w:t>Для защиты информации и предотвращения несанкционированного доступа важно использовать пароли и регулярно их менять. Не допускается использование внешних накопителей (флешек, дисков) без предварительной проверки на вирусы. Следует избегать посещения сомнительных сайтов и загрузки программного обеспечения из ненадёжных источников.</w:t>
      </w:r>
    </w:p>
    <w:p w14:paraId="4A20EC22" w14:textId="53F5AC9A" w:rsidR="00F116CE" w:rsidRDefault="00F116CE" w:rsidP="00F116CE">
      <w:pPr>
        <w:pStyle w:val="1"/>
      </w:pPr>
      <w:bookmarkStart w:id="9" w:name="_Toc227004730"/>
      <w:r>
        <w:lastRenderedPageBreak/>
        <w:t>Выполнение работ по ПМ.</w:t>
      </w:r>
      <w:r w:rsidR="00BC1201">
        <w:t>02</w:t>
      </w:r>
      <w:bookmarkEnd w:id="9"/>
    </w:p>
    <w:p w14:paraId="6C0FB9CD" w14:textId="68A4F763" w:rsidR="00F116CE" w:rsidRPr="00BC1201" w:rsidRDefault="00BC1201" w:rsidP="00BC1201">
      <w:pPr>
        <w:pStyle w:val="2"/>
        <w:rPr>
          <w:bCs/>
        </w:rPr>
      </w:pPr>
      <w:bookmarkStart w:id="10" w:name="_Toc227004731"/>
      <w:r w:rsidRPr="00BC1201">
        <w:rPr>
          <w:bCs/>
        </w:rPr>
        <w:t>Интеграция программных модулей графического редактор</w:t>
      </w:r>
      <w:r>
        <w:rPr>
          <w:bCs/>
        </w:rPr>
        <w:t>а</w:t>
      </w:r>
      <w:bookmarkEnd w:id="10"/>
    </w:p>
    <w:p w14:paraId="5EA5699B" w14:textId="3207F6F4" w:rsidR="00776FAC" w:rsidRPr="00BC1201" w:rsidRDefault="00BC1201" w:rsidP="00686822">
      <w:pPr>
        <w:spacing w:after="160" w:line="360" w:lineRule="auto"/>
        <w:ind w:firstLine="709"/>
      </w:pPr>
      <w:r w:rsidRPr="00BC1201">
        <w:t xml:space="preserve">В ходе практики был разработан детский графический редактор </w:t>
      </w:r>
      <w:r>
        <w:t>д</w:t>
      </w:r>
      <w:r w:rsidRPr="00BC1201">
        <w:t>етский редактор рисования на платформе .NET 8.0</w:t>
      </w:r>
      <w:r w:rsidR="00271192" w:rsidRPr="00271192">
        <w:t xml:space="preserve"> [3</w:t>
      </w:r>
      <w:r w:rsidR="00271192" w:rsidRPr="00825E51">
        <w:t>]</w:t>
      </w:r>
      <w:r w:rsidRPr="00BC1201">
        <w:t xml:space="preserve"> с использованием WPF</w:t>
      </w:r>
      <w:r w:rsidR="00094DC9" w:rsidRPr="00094DC9">
        <w:t xml:space="preserve"> [5]</w:t>
      </w:r>
      <w:r w:rsidRPr="00BC1201">
        <w:t>.</w:t>
      </w:r>
      <w:r w:rsidR="00686822" w:rsidRPr="00686822">
        <w:t xml:space="preserve"> В процессе разработки было интегрировано несколько ключевых модулей, каждый из которых выполняет свою функцию.</w:t>
      </w:r>
    </w:p>
    <w:p w14:paraId="5FEE42D3" w14:textId="77777777" w:rsidR="00BC1201" w:rsidRDefault="00BC1201" w:rsidP="00686822">
      <w:pPr>
        <w:spacing w:after="160" w:line="360" w:lineRule="auto"/>
        <w:ind w:firstLine="709"/>
      </w:pPr>
      <w:r w:rsidRPr="00BC1201">
        <w:t>В таблице 1 представлен перечень интегрированных модулей программного продукта.</w:t>
      </w:r>
    </w:p>
    <w:p w14:paraId="3153C94E" w14:textId="6850C2DF" w:rsidR="0058783E" w:rsidRPr="00951B46" w:rsidRDefault="0058783E" w:rsidP="0058783E">
      <w:pPr>
        <w:pStyle w:val="aff2"/>
      </w:pPr>
      <w:r w:rsidRPr="001B17C1">
        <w:rPr>
          <w:spacing w:val="40"/>
        </w:rPr>
        <w:t>Таблиц</w:t>
      </w:r>
      <w:r>
        <w:rPr>
          <w:spacing w:val="40"/>
        </w:rPr>
        <w:t xml:space="preserve">а 1 – </w:t>
      </w:r>
      <w:r w:rsidR="00951B46" w:rsidRPr="00951B46">
        <w:t>Интегрированные модули графического редактор</w:t>
      </w:r>
      <w:r w:rsidR="00951B46">
        <w:t>а</w:t>
      </w:r>
    </w:p>
    <w:tbl>
      <w:tblPr>
        <w:tblW w:w="92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9"/>
        <w:gridCol w:w="3424"/>
        <w:gridCol w:w="3545"/>
      </w:tblGrid>
      <w:tr w:rsidR="0058783E" w:rsidRPr="001B17C1" w14:paraId="709C66FE" w14:textId="77777777" w:rsidTr="007B3F8C">
        <w:trPr>
          <w:trHeight w:val="575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E83DC" w14:textId="6C1F191F" w:rsidR="0058783E" w:rsidRPr="001B17C1" w:rsidRDefault="0058783E" w:rsidP="001D77A0">
            <w:pPr>
              <w:jc w:val="center"/>
              <w:rPr>
                <w:b/>
                <w:bCs/>
              </w:rPr>
            </w:pPr>
            <w:r w:rsidRPr="0058783E">
              <w:rPr>
                <w:b/>
                <w:bCs/>
              </w:rPr>
              <w:t>Модуль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5768D" w14:textId="6F095C88" w:rsidR="0058783E" w:rsidRPr="001B17C1" w:rsidRDefault="0058783E" w:rsidP="001D77A0">
            <w:pPr>
              <w:jc w:val="center"/>
              <w:rPr>
                <w:b/>
                <w:bCs/>
              </w:rPr>
            </w:pPr>
            <w:r w:rsidRPr="0058783E">
              <w:rPr>
                <w:b/>
                <w:bCs/>
              </w:rPr>
              <w:t>Назначение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9AE9D" w14:textId="18F2003A" w:rsidR="0058783E" w:rsidRPr="001B17C1" w:rsidRDefault="0058783E" w:rsidP="001D77A0">
            <w:pPr>
              <w:jc w:val="center"/>
              <w:rPr>
                <w:b/>
                <w:bCs/>
              </w:rPr>
            </w:pPr>
            <w:r w:rsidRPr="0058783E">
              <w:rPr>
                <w:b/>
                <w:bCs/>
              </w:rPr>
              <w:t>Технология</w:t>
            </w:r>
          </w:p>
        </w:tc>
      </w:tr>
      <w:tr w:rsidR="0058783E" w:rsidRPr="001B17C1" w14:paraId="22321ED9" w14:textId="77777777" w:rsidTr="007B3F8C">
        <w:trPr>
          <w:trHeight w:val="932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DC46" w14:textId="222F1C42" w:rsidR="0058783E" w:rsidRPr="00D6459C" w:rsidRDefault="0058783E" w:rsidP="001D77A0">
            <w:pPr>
              <w:rPr>
                <w:lang w:val="en-US"/>
              </w:rPr>
            </w:pPr>
            <w:r w:rsidRPr="0058783E">
              <w:t>Рисование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C70AD" w14:textId="51F340F1" w:rsidR="0058783E" w:rsidRPr="00F15F49" w:rsidRDefault="0058783E" w:rsidP="001D77A0">
            <w:pPr>
              <w:rPr>
                <w:lang w:val="en-US"/>
              </w:rPr>
            </w:pPr>
            <w:r w:rsidRPr="0058783E">
              <w:t>Отрисовка линий мышью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B8B8" w14:textId="6DC81966" w:rsidR="0058783E" w:rsidRPr="001B17C1" w:rsidRDefault="00951B46" w:rsidP="001D77A0">
            <w:r w:rsidRPr="00951B46">
              <w:t>InkCanvas</w:t>
            </w:r>
          </w:p>
        </w:tc>
      </w:tr>
      <w:tr w:rsidR="0058783E" w:rsidRPr="001B17C1" w14:paraId="0DF938F2" w14:textId="77777777" w:rsidTr="007B3F8C">
        <w:trPr>
          <w:trHeight w:val="846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98B4" w14:textId="38B2B2E0" w:rsidR="0058783E" w:rsidRPr="0058783E" w:rsidRDefault="00951B46" w:rsidP="001D77A0">
            <w:r w:rsidRPr="00951B46">
              <w:t>Управление цветом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01DC" w14:textId="623BC521" w:rsidR="0058783E" w:rsidRPr="0058783E" w:rsidRDefault="00951B46" w:rsidP="001D77A0">
            <w:r w:rsidRPr="00951B46">
              <w:t>Выбор из 9 цветов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A5845" w14:textId="10A9535E" w:rsidR="0058783E" w:rsidRPr="0058783E" w:rsidRDefault="00951B46" w:rsidP="001D77A0">
            <w:r w:rsidRPr="00951B46">
              <w:t>Button + SolidColorBrush</w:t>
            </w:r>
          </w:p>
        </w:tc>
      </w:tr>
      <w:tr w:rsidR="0058783E" w:rsidRPr="001B17C1" w14:paraId="3C7BBE57" w14:textId="77777777" w:rsidTr="007B3F8C">
        <w:trPr>
          <w:trHeight w:val="845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46559" w14:textId="673EEA6F" w:rsidR="0058783E" w:rsidRPr="0058783E" w:rsidRDefault="00951B46" w:rsidP="001D77A0">
            <w:r w:rsidRPr="00951B46">
              <w:t>Размер кисти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0D902" w14:textId="085B313F" w:rsidR="0058783E" w:rsidRPr="0058783E" w:rsidRDefault="00951B46" w:rsidP="001D77A0">
            <w:r w:rsidRPr="00951B46">
              <w:t>Регулировка от 2 до 30 px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1D4C1" w14:textId="75E45AA8" w:rsidR="0058783E" w:rsidRPr="0058783E" w:rsidRDefault="00951B46" w:rsidP="001D77A0">
            <w:r w:rsidRPr="00951B46">
              <w:t>Slider</w:t>
            </w:r>
          </w:p>
        </w:tc>
      </w:tr>
      <w:tr w:rsidR="0058783E" w:rsidRPr="001B17C1" w14:paraId="2C2E0615" w14:textId="77777777" w:rsidTr="007B3F8C">
        <w:trPr>
          <w:trHeight w:val="984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B472" w14:textId="11471894" w:rsidR="0058783E" w:rsidRPr="0058783E" w:rsidRDefault="00951B46" w:rsidP="001D77A0">
            <w:r w:rsidRPr="00951B46">
              <w:t>Ластик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6D2F" w14:textId="17852301" w:rsidR="0058783E" w:rsidRPr="0058783E" w:rsidRDefault="00951B46" w:rsidP="001D77A0">
            <w:r w:rsidRPr="00951B46">
              <w:t>Стирание нарисованного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C498B" w14:textId="704001A8" w:rsidR="0058783E" w:rsidRPr="0058783E" w:rsidRDefault="00951B46" w:rsidP="001D77A0">
            <w:r w:rsidRPr="00951B46">
              <w:t>Изменение цвета на белый</w:t>
            </w:r>
          </w:p>
        </w:tc>
      </w:tr>
      <w:tr w:rsidR="0058783E" w:rsidRPr="001B17C1" w14:paraId="1465E2AB" w14:textId="77777777" w:rsidTr="007B3F8C">
        <w:trPr>
          <w:trHeight w:val="971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F7060" w14:textId="5F46A9B9" w:rsidR="0058783E" w:rsidRPr="0058783E" w:rsidRDefault="00951B46" w:rsidP="001D77A0">
            <w:r>
              <w:t>Назад</w:t>
            </w:r>
            <w:r w:rsidRPr="00951B46">
              <w:t>/</w:t>
            </w:r>
            <w:r>
              <w:t>Вперед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FC3A" w14:textId="110790FE" w:rsidR="0058783E" w:rsidRPr="0058783E" w:rsidRDefault="00951B46" w:rsidP="001D77A0">
            <w:r w:rsidRPr="00951B46">
              <w:t>Отмена/возврат действий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6FF89" w14:textId="2321CA58" w:rsidR="0058783E" w:rsidRPr="0058783E" w:rsidRDefault="00951B46" w:rsidP="001D77A0">
            <w:r w:rsidRPr="00951B46">
              <w:t>Stack&lt;StrokeCollection&gt;</w:t>
            </w:r>
          </w:p>
        </w:tc>
      </w:tr>
      <w:tr w:rsidR="0058783E" w:rsidRPr="001B17C1" w14:paraId="78FDB409" w14:textId="77777777" w:rsidTr="007B3F8C">
        <w:trPr>
          <w:trHeight w:val="842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BBE8" w14:textId="659DB1C0" w:rsidR="0058783E" w:rsidRPr="0058783E" w:rsidRDefault="00951B46" w:rsidP="001D77A0">
            <w:r w:rsidRPr="00951B46">
              <w:t>Сохранение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464CF" w14:textId="41974337" w:rsidR="0058783E" w:rsidRPr="0058783E" w:rsidRDefault="00951B46" w:rsidP="001D77A0">
            <w:r w:rsidRPr="00951B46">
              <w:t>Экспорт в PNG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3582" w14:textId="6E1AFFAF" w:rsidR="0058783E" w:rsidRPr="0058783E" w:rsidRDefault="00951B46" w:rsidP="001D77A0">
            <w:r w:rsidRPr="00951B46">
              <w:t>PngBitmapEncoder</w:t>
            </w:r>
          </w:p>
        </w:tc>
      </w:tr>
      <w:tr w:rsidR="0058783E" w:rsidRPr="001B17C1" w14:paraId="5585F01A" w14:textId="77777777" w:rsidTr="007B3F8C">
        <w:trPr>
          <w:trHeight w:val="982"/>
        </w:trPr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E745" w14:textId="740C85B0" w:rsidR="0058783E" w:rsidRPr="0058783E" w:rsidRDefault="00951B46" w:rsidP="001D77A0">
            <w:r w:rsidRPr="00951B46">
              <w:t>Загрузка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810E5" w14:textId="67E1D883" w:rsidR="0058783E" w:rsidRPr="0058783E" w:rsidRDefault="00951B46" w:rsidP="001D77A0">
            <w:r w:rsidRPr="00951B46">
              <w:t>Открытие ISF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CD7F7" w14:textId="577783F0" w:rsidR="0058783E" w:rsidRPr="0058783E" w:rsidRDefault="00951B46" w:rsidP="001D77A0">
            <w:r w:rsidRPr="00951B46">
              <w:t>StrokeCollection</w:t>
            </w:r>
          </w:p>
        </w:tc>
      </w:tr>
    </w:tbl>
    <w:p w14:paraId="41FBA2E6" w14:textId="0DA9C343" w:rsidR="0058783E" w:rsidRDefault="0058783E">
      <w:pPr>
        <w:spacing w:after="160" w:line="259" w:lineRule="auto"/>
        <w:jc w:val="left"/>
        <w:rPr>
          <w:i/>
        </w:rPr>
      </w:pPr>
    </w:p>
    <w:p w14:paraId="77D6208D" w14:textId="454D4FCF" w:rsidR="0058783E" w:rsidRPr="00760767" w:rsidRDefault="0058783E" w:rsidP="0058783E">
      <w:pPr>
        <w:pStyle w:val="aff2"/>
        <w:rPr>
          <w:i/>
        </w:rPr>
      </w:pPr>
      <w:r w:rsidRPr="00760767">
        <w:rPr>
          <w:i/>
        </w:rPr>
        <w:lastRenderedPageBreak/>
        <w:t>Продолжение таблицы 1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3260"/>
      </w:tblGrid>
      <w:tr w:rsidR="0058783E" w:rsidRPr="001B17C1" w14:paraId="7B2202CB" w14:textId="77777777" w:rsidTr="007B3F8C">
        <w:trPr>
          <w:trHeight w:val="821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BCA7D" w14:textId="4CD0DF46" w:rsidR="0058783E" w:rsidRDefault="0058783E" w:rsidP="001D77A0">
            <w:pPr>
              <w:jc w:val="center"/>
              <w:rPr>
                <w:lang w:val="en-US"/>
              </w:rPr>
            </w:pPr>
            <w:r w:rsidRPr="0058783E">
              <w:rPr>
                <w:b/>
                <w:bCs/>
              </w:rPr>
              <w:t>Модуль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414A0" w14:textId="369166AB" w:rsidR="0058783E" w:rsidRDefault="0058783E" w:rsidP="001D77A0">
            <w:pPr>
              <w:jc w:val="center"/>
              <w:rPr>
                <w:lang w:val="en-US"/>
              </w:rPr>
            </w:pPr>
            <w:r w:rsidRPr="0058783E">
              <w:rPr>
                <w:b/>
                <w:bCs/>
              </w:rPr>
              <w:t>Назначение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F14E" w14:textId="64168CA8" w:rsidR="0058783E" w:rsidRDefault="0058783E" w:rsidP="001D77A0">
            <w:pPr>
              <w:jc w:val="center"/>
              <w:rPr>
                <w:lang w:val="en-US"/>
              </w:rPr>
            </w:pPr>
            <w:r w:rsidRPr="0058783E">
              <w:rPr>
                <w:b/>
                <w:bCs/>
              </w:rPr>
              <w:t>Технология</w:t>
            </w:r>
          </w:p>
        </w:tc>
      </w:tr>
      <w:tr w:rsidR="0058783E" w:rsidRPr="001B17C1" w14:paraId="32926257" w14:textId="77777777" w:rsidTr="007B3F8C">
        <w:trPr>
          <w:trHeight w:val="821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225F2" w14:textId="5E38717A" w:rsidR="0058783E" w:rsidRDefault="00951B46" w:rsidP="001D77A0">
            <w:pPr>
              <w:rPr>
                <w:lang w:val="en-US"/>
              </w:rPr>
            </w:pPr>
            <w:r w:rsidRPr="00951B46">
              <w:t>Печать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6AD06" w14:textId="59A3F113" w:rsidR="0058783E" w:rsidRDefault="00951B46" w:rsidP="001D77A0">
            <w:pPr>
              <w:rPr>
                <w:lang w:val="en-US"/>
              </w:rPr>
            </w:pPr>
            <w:r w:rsidRPr="00951B46">
              <w:t>Вывод на принтер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9F8A" w14:textId="504A9A2E" w:rsidR="0058783E" w:rsidRDefault="00951B46" w:rsidP="001D77A0">
            <w:pPr>
              <w:rPr>
                <w:lang w:val="en-US"/>
              </w:rPr>
            </w:pPr>
            <w:r w:rsidRPr="00951B46">
              <w:t>PrintDialog</w:t>
            </w:r>
          </w:p>
        </w:tc>
      </w:tr>
      <w:tr w:rsidR="0058783E" w:rsidRPr="001B17C1" w14:paraId="1A75817B" w14:textId="77777777" w:rsidTr="007B3F8C">
        <w:trPr>
          <w:trHeight w:val="821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6FE2" w14:textId="5BFE9B44" w:rsidR="0058783E" w:rsidRDefault="00951B46" w:rsidP="001D77A0">
            <w:pPr>
              <w:rPr>
                <w:lang w:val="en-US"/>
              </w:rPr>
            </w:pPr>
            <w:r w:rsidRPr="00951B46">
              <w:t>Размер холста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8077F" w14:textId="64BE8108" w:rsidR="0058783E" w:rsidRDefault="00951B46" w:rsidP="001D77A0">
            <w:pPr>
              <w:rPr>
                <w:lang w:val="en-US"/>
              </w:rPr>
            </w:pPr>
            <w:r w:rsidRPr="00951B46">
              <w:t>Изменение от 100 до 2000 px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572C" w14:textId="5BBD61B7" w:rsidR="0058783E" w:rsidRDefault="00951B46" w:rsidP="001D77A0">
            <w:pPr>
              <w:rPr>
                <w:lang w:val="en-US"/>
              </w:rPr>
            </w:pPr>
            <w:r w:rsidRPr="00951B46">
              <w:t>TextBox + Button</w:t>
            </w:r>
          </w:p>
        </w:tc>
      </w:tr>
    </w:tbl>
    <w:p w14:paraId="019C98A6" w14:textId="77777777" w:rsidR="00054142" w:rsidRDefault="00054142" w:rsidP="00054142">
      <w:pPr>
        <w:pStyle w:val="a3"/>
      </w:pPr>
    </w:p>
    <w:p w14:paraId="4708EE4D" w14:textId="79E5D801" w:rsidR="00BC1201" w:rsidRDefault="003009A7" w:rsidP="00054142">
      <w:pPr>
        <w:pStyle w:val="a3"/>
      </w:pPr>
      <w:r w:rsidRPr="003009A7">
        <w:t>Для удобства работы пользователя все модули объединены в едином интерфейсе, который имеет интуитивно понятную структуру. На рисунке 1 представлен главный интерфейс разработанного приложения.</w:t>
      </w:r>
    </w:p>
    <w:p w14:paraId="60AA3B19" w14:textId="07C94887" w:rsidR="003009A7" w:rsidRDefault="003009A7">
      <w:pPr>
        <w:spacing w:after="160" w:line="259" w:lineRule="auto"/>
        <w:jc w:val="left"/>
      </w:pPr>
      <w:r w:rsidRPr="003009A7">
        <w:rPr>
          <w:noProof/>
        </w:rPr>
        <w:drawing>
          <wp:anchor distT="0" distB="0" distL="114300" distR="114300" simplePos="0" relativeHeight="251658240" behindDoc="0" locked="0" layoutInCell="1" allowOverlap="1" wp14:anchorId="6212CD95" wp14:editId="59E76035">
            <wp:simplePos x="0" y="0"/>
            <wp:positionH relativeFrom="margin">
              <wp:align>center</wp:align>
            </wp:positionH>
            <wp:positionV relativeFrom="paragraph">
              <wp:posOffset>499184</wp:posOffset>
            </wp:positionV>
            <wp:extent cx="4398010" cy="3476625"/>
            <wp:effectExtent l="0" t="0" r="254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3B74D" w14:textId="053BA8FC" w:rsidR="003009A7" w:rsidRDefault="003009A7" w:rsidP="003009A7">
      <w:pPr>
        <w:pStyle w:val="afd"/>
      </w:pPr>
      <w:r w:rsidRPr="003009A7">
        <w:t>Рисунок 1 – Детский</w:t>
      </w:r>
      <w:r>
        <w:t xml:space="preserve"> редактор рисования</w:t>
      </w:r>
      <w:r w:rsidRPr="003009A7">
        <w:t>. Главное окно программы</w:t>
      </w:r>
    </w:p>
    <w:p w14:paraId="076107E5" w14:textId="77777777" w:rsidR="003009A7" w:rsidRDefault="003009A7">
      <w:pPr>
        <w:spacing w:after="160" w:line="259" w:lineRule="auto"/>
        <w:jc w:val="left"/>
      </w:pPr>
    </w:p>
    <w:p w14:paraId="1E73EA8B" w14:textId="5715E265" w:rsidR="003009A7" w:rsidRDefault="00054142" w:rsidP="0087262E">
      <w:pPr>
        <w:spacing w:after="160" w:line="360" w:lineRule="auto"/>
        <w:ind w:firstLine="709"/>
      </w:pPr>
      <w:r w:rsidRPr="00054142">
        <w:t xml:space="preserve">Рассмотрим подробнее реализацию каждого модуля. Основой для рисования служит элемент InkCanvas, который предоставляет встроенные </w:t>
      </w:r>
      <w:r w:rsidRPr="00054142">
        <w:lastRenderedPageBreak/>
        <w:t xml:space="preserve">возможности для рисования мышью. В листинге 1 представлен код </w:t>
      </w:r>
      <w:r w:rsidR="00094DC9">
        <w:rPr>
          <w:lang w:val="en-US"/>
        </w:rPr>
        <w:t xml:space="preserve">[1] </w:t>
      </w:r>
      <w:r w:rsidRPr="00054142">
        <w:t>настройки атрибутов кисти.</w:t>
      </w:r>
    </w:p>
    <w:p w14:paraId="29428F05" w14:textId="4B589D1E" w:rsidR="0076543B" w:rsidRDefault="0076543B" w:rsidP="0076543B">
      <w:pPr>
        <w:pStyle w:val="aff2"/>
      </w:pPr>
      <w:r w:rsidRPr="007A34B3">
        <w:t xml:space="preserve">Листинг </w:t>
      </w:r>
      <w:r>
        <w:t>1</w:t>
      </w:r>
      <w:r w:rsidRPr="007A34B3">
        <w:t xml:space="preserve"> – </w:t>
      </w:r>
      <w:r w:rsidRPr="0076543B">
        <w:t>Настройка атрибутов кисти</w:t>
      </w:r>
    </w:p>
    <w:p w14:paraId="2F90D514" w14:textId="04535E50" w:rsidR="005276E7" w:rsidRPr="00323DCC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 xml:space="preserve">// </w:t>
      </w:r>
      <w:r w:rsidRPr="005276E7">
        <w:t>Настройка</w:t>
      </w:r>
      <w:r w:rsidRPr="00323DCC">
        <w:rPr>
          <w:lang w:val="en-US"/>
        </w:rPr>
        <w:t xml:space="preserve"> </w:t>
      </w:r>
      <w:r w:rsidRPr="005276E7">
        <w:t>кисти</w:t>
      </w:r>
    </w:p>
    <w:p w14:paraId="6EB92AD7" w14:textId="2F6ACEEB" w:rsidR="005276E7" w:rsidRPr="005276E7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>drawingAttributes = new DrawingAttributes</w:t>
      </w:r>
    </w:p>
    <w:p w14:paraId="50AD72D0" w14:textId="77777777" w:rsidR="005276E7" w:rsidRPr="005276E7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>{</w:t>
      </w:r>
    </w:p>
    <w:p w14:paraId="291A8761" w14:textId="77777777" w:rsidR="005276E7" w:rsidRPr="005276E7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 xml:space="preserve">    Color = Colors.Black,</w:t>
      </w:r>
    </w:p>
    <w:p w14:paraId="79C86AB4" w14:textId="77777777" w:rsidR="005276E7" w:rsidRPr="005276E7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 xml:space="preserve">    Width = 5,</w:t>
      </w:r>
    </w:p>
    <w:p w14:paraId="18B26CC3" w14:textId="77777777" w:rsidR="005276E7" w:rsidRPr="005276E7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 xml:space="preserve">    Height = 5,</w:t>
      </w:r>
    </w:p>
    <w:p w14:paraId="10032193" w14:textId="77777777" w:rsidR="005276E7" w:rsidRPr="000D0D18" w:rsidRDefault="005276E7" w:rsidP="005276E7">
      <w:pPr>
        <w:pStyle w:val="aff0"/>
        <w:rPr>
          <w:lang w:val="en-US"/>
        </w:rPr>
      </w:pPr>
      <w:r w:rsidRPr="005276E7">
        <w:rPr>
          <w:lang w:val="en-US"/>
        </w:rPr>
        <w:t xml:space="preserve">    </w:t>
      </w:r>
      <w:r w:rsidRPr="000D0D18">
        <w:rPr>
          <w:lang w:val="en-US"/>
        </w:rPr>
        <w:t>FitToCurve = true</w:t>
      </w:r>
    </w:p>
    <w:p w14:paraId="632BC8BC" w14:textId="77777777" w:rsidR="005276E7" w:rsidRPr="000D0D18" w:rsidRDefault="005276E7" w:rsidP="005276E7">
      <w:pPr>
        <w:pStyle w:val="aff0"/>
        <w:rPr>
          <w:lang w:val="en-US"/>
        </w:rPr>
      </w:pPr>
      <w:r w:rsidRPr="000D0D18">
        <w:rPr>
          <w:lang w:val="en-US"/>
        </w:rPr>
        <w:t>};</w:t>
      </w:r>
    </w:p>
    <w:p w14:paraId="576A5825" w14:textId="0CBD00CD" w:rsidR="00D47013" w:rsidRPr="000D0D18" w:rsidRDefault="005276E7" w:rsidP="00323DCC">
      <w:pPr>
        <w:pStyle w:val="aff0"/>
        <w:rPr>
          <w:lang w:val="en-US"/>
        </w:rPr>
      </w:pPr>
      <w:r w:rsidRPr="000D0D18">
        <w:rPr>
          <w:lang w:val="en-US"/>
        </w:rPr>
        <w:t>DrawingCanvas.DefaultDrawingAttributes = drawingAttributes;</w:t>
      </w:r>
    </w:p>
    <w:p w14:paraId="7B66A01D" w14:textId="77777777" w:rsidR="001968B3" w:rsidRDefault="001968B3" w:rsidP="001968B3">
      <w:pPr>
        <w:spacing w:after="160" w:line="360" w:lineRule="auto"/>
        <w:ind w:firstLine="709"/>
      </w:pPr>
      <w:r w:rsidRPr="001968B3">
        <w:t>При разработке особое внимание было уделено логике взаимодействия инструментов, чтобы сделать программу понятной для детей. Было принято решение блокировать выбор цвета при активном режиме ластика, чтобы избежать путаницы у пользователя. В таблице 2 описаны сценарии работы инструментов в зависимости от выбранного режима.</w:t>
      </w:r>
    </w:p>
    <w:p w14:paraId="559CFBF4" w14:textId="77777777" w:rsidR="001968B3" w:rsidRDefault="001968B3" w:rsidP="001968B3">
      <w:pPr>
        <w:pStyle w:val="aff2"/>
      </w:pPr>
      <w:r w:rsidRPr="001968B3">
        <w:t>Таблица 2 – Сценарии работы инструментов рисования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3543"/>
        <w:gridCol w:w="3828"/>
      </w:tblGrid>
      <w:tr w:rsidR="001968B3" w14:paraId="28C01A50" w14:textId="77777777" w:rsidTr="001968B3">
        <w:trPr>
          <w:trHeight w:val="45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7446" w14:textId="65ABF7E3" w:rsidR="001968B3" w:rsidRDefault="001968B3" w:rsidP="001D77A0">
            <w:pPr>
              <w:jc w:val="center"/>
              <w:rPr>
                <w:lang w:val="en-US"/>
              </w:rPr>
            </w:pPr>
            <w:r w:rsidRPr="001968B3">
              <w:rPr>
                <w:b/>
                <w:bCs/>
              </w:rPr>
              <w:t>Режим работы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07400" w14:textId="2507CE63" w:rsidR="001968B3" w:rsidRDefault="001968B3" w:rsidP="001D77A0">
            <w:pPr>
              <w:jc w:val="center"/>
              <w:rPr>
                <w:lang w:val="en-US"/>
              </w:rPr>
            </w:pPr>
            <w:r w:rsidRPr="001968B3">
              <w:rPr>
                <w:b/>
                <w:bCs/>
              </w:rPr>
              <w:t>Доступность выбора цвета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0449" w14:textId="77EF991C" w:rsidR="001968B3" w:rsidRDefault="001968B3" w:rsidP="001D77A0">
            <w:pPr>
              <w:jc w:val="center"/>
              <w:rPr>
                <w:lang w:val="en-US"/>
              </w:rPr>
            </w:pPr>
            <w:r w:rsidRPr="001968B3">
              <w:rPr>
                <w:b/>
                <w:bCs/>
              </w:rPr>
              <w:t>Сообщение пользователю</w:t>
            </w:r>
          </w:p>
        </w:tc>
      </w:tr>
      <w:tr w:rsidR="001968B3" w14:paraId="65FCAFE6" w14:textId="77777777" w:rsidTr="001968B3">
        <w:trPr>
          <w:trHeight w:val="45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45D4" w14:textId="0B9EF21F" w:rsidR="001968B3" w:rsidRDefault="001968B3" w:rsidP="001D77A0">
            <w:pPr>
              <w:rPr>
                <w:lang w:val="en-US"/>
              </w:rPr>
            </w:pPr>
            <w:r w:rsidRPr="001968B3">
              <w:rPr>
                <w:lang w:val="en-US"/>
              </w:rPr>
              <w:t>Кисть активна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9BCE4" w14:textId="73CDFCE4" w:rsidR="001968B3" w:rsidRDefault="001968B3" w:rsidP="001D77A0">
            <w:pPr>
              <w:rPr>
                <w:lang w:val="en-US"/>
              </w:rPr>
            </w:pPr>
            <w:r w:rsidRPr="001968B3">
              <w:t>Доступен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5FCD" w14:textId="3D3BB3EB" w:rsidR="001968B3" w:rsidRDefault="001968B3" w:rsidP="001D77A0">
            <w:pPr>
              <w:rPr>
                <w:lang w:val="en-US"/>
              </w:rPr>
            </w:pPr>
            <w:r w:rsidRPr="001968B3">
              <w:t>Выбран цвет</w:t>
            </w:r>
          </w:p>
        </w:tc>
      </w:tr>
      <w:tr w:rsidR="001968B3" w14:paraId="4375EB7B" w14:textId="77777777" w:rsidTr="001968B3">
        <w:trPr>
          <w:trHeight w:val="45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FED8" w14:textId="1F26F653" w:rsidR="001968B3" w:rsidRDefault="001968B3" w:rsidP="001D77A0">
            <w:pPr>
              <w:rPr>
                <w:lang w:val="en-US"/>
              </w:rPr>
            </w:pPr>
            <w:r w:rsidRPr="001968B3">
              <w:t>Ластик активен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7AB6" w14:textId="2A7D7D00" w:rsidR="001968B3" w:rsidRDefault="001968B3" w:rsidP="001D77A0">
            <w:pPr>
              <w:rPr>
                <w:lang w:val="en-US"/>
              </w:rPr>
            </w:pPr>
            <w:r w:rsidRPr="001968B3">
              <w:t>Заблокирован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D7495" w14:textId="36721703" w:rsidR="001968B3" w:rsidRDefault="001968B3" w:rsidP="001D77A0">
            <w:pPr>
              <w:rPr>
                <w:lang w:val="en-US"/>
              </w:rPr>
            </w:pPr>
            <w:r w:rsidRPr="001968B3">
              <w:t>Сначала выключи ластик</w:t>
            </w:r>
          </w:p>
        </w:tc>
      </w:tr>
    </w:tbl>
    <w:p w14:paraId="7DB10F8C" w14:textId="77777777" w:rsidR="00F81F54" w:rsidRDefault="00F81F54" w:rsidP="00F81F54">
      <w:pPr>
        <w:pStyle w:val="a3"/>
      </w:pPr>
    </w:p>
    <w:p w14:paraId="7E88E59F" w14:textId="77150D6D" w:rsidR="001968B3" w:rsidRDefault="00F81F54" w:rsidP="00F81F54">
      <w:pPr>
        <w:pStyle w:val="a3"/>
      </w:pPr>
      <w:r w:rsidRPr="00F81F54">
        <w:t>В листинге 2 представлен код, реализующий блокировку выбора цвета при активном ластике.</w:t>
      </w:r>
    </w:p>
    <w:p w14:paraId="3673D267" w14:textId="77777777" w:rsidR="001968B3" w:rsidRDefault="001968B3" w:rsidP="00323DCC">
      <w:pPr>
        <w:pStyle w:val="aff0"/>
      </w:pPr>
    </w:p>
    <w:p w14:paraId="178D49ED" w14:textId="77777777" w:rsidR="00593BCC" w:rsidRDefault="00593BCC" w:rsidP="00323DCC">
      <w:pPr>
        <w:pStyle w:val="aff0"/>
      </w:pPr>
    </w:p>
    <w:p w14:paraId="678A463C" w14:textId="77777777" w:rsidR="00593BCC" w:rsidRDefault="00593BCC" w:rsidP="00323DCC">
      <w:pPr>
        <w:pStyle w:val="aff0"/>
      </w:pPr>
    </w:p>
    <w:p w14:paraId="2EAED564" w14:textId="04CC2D10" w:rsidR="00593BCC" w:rsidRPr="00810E34" w:rsidRDefault="00593BCC" w:rsidP="00593BCC">
      <w:pPr>
        <w:pStyle w:val="aff2"/>
        <w:rPr>
          <w:lang w:val="en-US"/>
        </w:rPr>
      </w:pPr>
      <w:r w:rsidRPr="007A34B3">
        <w:lastRenderedPageBreak/>
        <w:t xml:space="preserve">Листинг </w:t>
      </w:r>
      <w:r>
        <w:t>2</w:t>
      </w:r>
      <w:r w:rsidRPr="007A34B3">
        <w:t xml:space="preserve"> – </w:t>
      </w:r>
      <w:r w:rsidRPr="00593BCC">
        <w:t>Блокировка выбора цвета при активном ластике</w:t>
      </w:r>
    </w:p>
    <w:p w14:paraId="607A399B" w14:textId="0D57189F" w:rsidR="00D46507" w:rsidRPr="000D0D18" w:rsidRDefault="00D46507" w:rsidP="00006A4A">
      <w:pPr>
        <w:pStyle w:val="aff0"/>
        <w:rPr>
          <w:lang w:val="en-US"/>
        </w:rPr>
      </w:pPr>
      <w:r w:rsidRPr="000D0D18">
        <w:rPr>
          <w:lang w:val="en-US"/>
        </w:rPr>
        <w:t>//</w:t>
      </w:r>
      <w:r w:rsidRPr="00006A4A">
        <w:t>Блокировка</w:t>
      </w:r>
      <w:r w:rsidRPr="000D0D18">
        <w:rPr>
          <w:lang w:val="en-US"/>
        </w:rPr>
        <w:t xml:space="preserve"> </w:t>
      </w:r>
      <w:r w:rsidRPr="00006A4A">
        <w:t>цвета</w:t>
      </w:r>
    </w:p>
    <w:p w14:paraId="64E1051A" w14:textId="00A1F680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>private void ColorButton_Click(object sender, RoutedEventArgs e)</w:t>
      </w:r>
    </w:p>
    <w:p w14:paraId="278D90A9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>{</w:t>
      </w:r>
    </w:p>
    <w:p w14:paraId="7CF3718B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if (!isEraserMode)</w:t>
      </w:r>
    </w:p>
    <w:p w14:paraId="2257CCA5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{</w:t>
      </w:r>
    </w:p>
    <w:p w14:paraId="1D52A631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    drawingAttributes.Color = currentColor;</w:t>
      </w:r>
    </w:p>
    <w:p w14:paraId="06BE6DE3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}</w:t>
      </w:r>
    </w:p>
    <w:p w14:paraId="528A46E6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else</w:t>
      </w:r>
    </w:p>
    <w:p w14:paraId="1DCED08E" w14:textId="77777777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{</w:t>
      </w:r>
    </w:p>
    <w:p w14:paraId="222399C0" w14:textId="73D665B3" w:rsidR="00593BCC" w:rsidRPr="000D0D18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    UpdateStatus("</w:t>
      </w:r>
      <w:r w:rsidRPr="00593BCC">
        <w:t>Сначала</w:t>
      </w:r>
      <w:r w:rsidRPr="000D0D18">
        <w:rPr>
          <w:lang w:val="en-US"/>
        </w:rPr>
        <w:t xml:space="preserve"> </w:t>
      </w:r>
      <w:r w:rsidRPr="00593BCC">
        <w:t>выключи</w:t>
      </w:r>
      <w:r w:rsidRPr="000D0D18">
        <w:rPr>
          <w:lang w:val="en-US"/>
        </w:rPr>
        <w:t xml:space="preserve"> </w:t>
      </w:r>
      <w:r w:rsidRPr="00593BCC">
        <w:t>ластик</w:t>
      </w:r>
      <w:r w:rsidRPr="000D0D18">
        <w:rPr>
          <w:lang w:val="en-US"/>
        </w:rPr>
        <w:t>!");</w:t>
      </w:r>
    </w:p>
    <w:p w14:paraId="4ACE1D23" w14:textId="77777777" w:rsidR="00593BCC" w:rsidRPr="00094DC9" w:rsidRDefault="00593BCC" w:rsidP="00006A4A">
      <w:pPr>
        <w:pStyle w:val="aff0"/>
        <w:rPr>
          <w:lang w:val="en-US"/>
        </w:rPr>
      </w:pPr>
      <w:r w:rsidRPr="000D0D18">
        <w:rPr>
          <w:lang w:val="en-US"/>
        </w:rPr>
        <w:t xml:space="preserve">    </w:t>
      </w:r>
      <w:r w:rsidRPr="00094DC9">
        <w:rPr>
          <w:lang w:val="en-US"/>
        </w:rPr>
        <w:t>}</w:t>
      </w:r>
    </w:p>
    <w:p w14:paraId="50BAF0A5" w14:textId="2121D047" w:rsidR="000920A7" w:rsidRPr="00006A4A" w:rsidRDefault="00593BCC" w:rsidP="00006A4A">
      <w:pPr>
        <w:pStyle w:val="aff0"/>
      </w:pPr>
      <w:r w:rsidRPr="00593BCC">
        <w:t>}</w:t>
      </w:r>
    </w:p>
    <w:p w14:paraId="1A4CCD1F" w14:textId="680E02FD" w:rsidR="00841B0F" w:rsidRDefault="00841B0F" w:rsidP="00841B0F">
      <w:pPr>
        <w:pStyle w:val="a3"/>
      </w:pPr>
      <w:r w:rsidRPr="00841B0F">
        <w:t>Для обеспечения совместимости с другими программами</w:t>
      </w:r>
      <w:r w:rsidR="00810E34" w:rsidRPr="00810E34">
        <w:t xml:space="preserve"> [2</w:t>
      </w:r>
      <w:r w:rsidR="00810E34" w:rsidRPr="00207C7B">
        <w:t>]</w:t>
      </w:r>
      <w:r w:rsidRPr="00841B0F">
        <w:t xml:space="preserve"> и удобства использования в приложении реализована поддержка трех форматов файлов. В таблице 3 представлено описание поддерживаемых форматов файлов.</w:t>
      </w:r>
    </w:p>
    <w:p w14:paraId="0F65E4EC" w14:textId="25E8A41E" w:rsidR="00841B0F" w:rsidRDefault="00841B0F" w:rsidP="00841B0F">
      <w:pPr>
        <w:pStyle w:val="aff2"/>
      </w:pPr>
      <w:r w:rsidRPr="001968B3">
        <w:t xml:space="preserve">Таблица </w:t>
      </w:r>
      <w:r>
        <w:t>3</w:t>
      </w:r>
      <w:r w:rsidRPr="001968B3">
        <w:t xml:space="preserve"> – </w:t>
      </w:r>
      <w:r w:rsidRPr="00841B0F">
        <w:t>Поддерживаемые форматы файлов</w:t>
      </w:r>
    </w:p>
    <w:tbl>
      <w:tblPr>
        <w:tblW w:w="9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3827"/>
        <w:gridCol w:w="3828"/>
      </w:tblGrid>
      <w:tr w:rsidR="00841B0F" w14:paraId="18CEF377" w14:textId="77777777" w:rsidTr="00841B0F">
        <w:trPr>
          <w:trHeight w:val="45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BF039" w14:textId="49A32707" w:rsidR="00841B0F" w:rsidRDefault="00841B0F" w:rsidP="001D77A0">
            <w:pPr>
              <w:jc w:val="center"/>
              <w:rPr>
                <w:lang w:val="en-US"/>
              </w:rPr>
            </w:pPr>
            <w:r w:rsidRPr="00841B0F">
              <w:rPr>
                <w:b/>
                <w:bCs/>
              </w:rPr>
              <w:t>Формат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A748" w14:textId="70444439" w:rsidR="00841B0F" w:rsidRDefault="00841B0F" w:rsidP="001D77A0">
            <w:pPr>
              <w:jc w:val="center"/>
              <w:rPr>
                <w:lang w:val="en-US"/>
              </w:rPr>
            </w:pPr>
            <w:r w:rsidRPr="00841B0F">
              <w:rPr>
                <w:b/>
                <w:bCs/>
              </w:rPr>
              <w:t>Операция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D3033" w14:textId="7513833F" w:rsidR="00841B0F" w:rsidRDefault="00841B0F" w:rsidP="001D77A0">
            <w:pPr>
              <w:jc w:val="center"/>
              <w:rPr>
                <w:lang w:val="en-US"/>
              </w:rPr>
            </w:pPr>
            <w:r w:rsidRPr="00841B0F">
              <w:rPr>
                <w:b/>
                <w:bCs/>
              </w:rPr>
              <w:t>Назначение</w:t>
            </w:r>
          </w:p>
        </w:tc>
      </w:tr>
      <w:tr w:rsidR="00841B0F" w14:paraId="30A5F088" w14:textId="77777777" w:rsidTr="00841B0F">
        <w:trPr>
          <w:trHeight w:val="45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ED506" w14:textId="0CE12C9A" w:rsidR="00841B0F" w:rsidRDefault="00841B0F" w:rsidP="001D77A0">
            <w:pPr>
              <w:rPr>
                <w:lang w:val="en-US"/>
              </w:rPr>
            </w:pPr>
            <w:r w:rsidRPr="00841B0F">
              <w:t>PNG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3B3F" w14:textId="35BF3531" w:rsidR="00841B0F" w:rsidRDefault="00841B0F" w:rsidP="001D77A0">
            <w:pPr>
              <w:rPr>
                <w:lang w:val="en-US"/>
              </w:rPr>
            </w:pPr>
            <w:r w:rsidRPr="00841B0F">
              <w:t>Сохранение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A13A" w14:textId="60A2275D" w:rsidR="00841B0F" w:rsidRPr="00841B0F" w:rsidRDefault="00841B0F" w:rsidP="001D77A0">
            <w:r w:rsidRPr="00841B0F">
              <w:t>Основной формат для сохранения рисунков</w:t>
            </w:r>
          </w:p>
        </w:tc>
      </w:tr>
      <w:tr w:rsidR="00841B0F" w14:paraId="5AA907CB" w14:textId="77777777" w:rsidTr="00841B0F">
        <w:trPr>
          <w:trHeight w:val="45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96FAA" w14:textId="6816D9EE" w:rsidR="00841B0F" w:rsidRDefault="00841B0F" w:rsidP="001D77A0">
            <w:pPr>
              <w:rPr>
                <w:lang w:val="en-US"/>
              </w:rPr>
            </w:pPr>
            <w:r w:rsidRPr="00841B0F">
              <w:t>ISF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B9EE" w14:textId="18F6BF70" w:rsidR="00841B0F" w:rsidRDefault="00841B0F" w:rsidP="001D77A0">
            <w:pPr>
              <w:rPr>
                <w:lang w:val="en-US"/>
              </w:rPr>
            </w:pPr>
            <w:r w:rsidRPr="00841B0F">
              <w:t>Загрузка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ABE3" w14:textId="6401D85E" w:rsidR="00841B0F" w:rsidRPr="00841B0F" w:rsidRDefault="00841B0F" w:rsidP="001D77A0">
            <w:r w:rsidRPr="00841B0F">
              <w:t>Родной формат InkCanvas для редактирования</w:t>
            </w:r>
          </w:p>
        </w:tc>
      </w:tr>
      <w:tr w:rsidR="00841B0F" w14:paraId="4737E217" w14:textId="77777777" w:rsidTr="00841B0F">
        <w:trPr>
          <w:trHeight w:val="45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CB04" w14:textId="32C025C2" w:rsidR="00841B0F" w:rsidRPr="001968B3" w:rsidRDefault="00841B0F" w:rsidP="001D77A0">
            <w:r w:rsidRPr="00841B0F">
              <w:t>JPG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E5D26" w14:textId="216BB9EA" w:rsidR="00841B0F" w:rsidRPr="001968B3" w:rsidRDefault="00841B0F" w:rsidP="001D77A0">
            <w:r w:rsidRPr="00841B0F">
              <w:t>Экспорт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86F05" w14:textId="06529710" w:rsidR="00841B0F" w:rsidRPr="001968B3" w:rsidRDefault="00841B0F" w:rsidP="001D77A0">
            <w:r w:rsidRPr="00841B0F">
              <w:t>Формат для публикации и отправки</w:t>
            </w:r>
          </w:p>
        </w:tc>
      </w:tr>
    </w:tbl>
    <w:p w14:paraId="1B5E88F3" w14:textId="77777777" w:rsidR="003341D6" w:rsidRDefault="003341D6" w:rsidP="003341D6">
      <w:pPr>
        <w:pStyle w:val="a3"/>
        <w:ind w:firstLine="0"/>
      </w:pPr>
    </w:p>
    <w:p w14:paraId="294004DE" w14:textId="3666A897" w:rsidR="000920A7" w:rsidRPr="003341D6" w:rsidRDefault="003341D6" w:rsidP="003341D6">
      <w:pPr>
        <w:pStyle w:val="a3"/>
      </w:pPr>
      <w:r w:rsidRPr="003341D6">
        <w:t>Таким образом, пользователь может сохранить свой рисунок в высоком качестве (PNG), при необходимости продолжить редактирование позже (ISF) или поделиться рисунком в социальных сетях, используя сжатый формат JPG. Выбор формата зависит от конкретной задачи пользователя.</w:t>
      </w:r>
      <w:r w:rsidR="000920A7" w:rsidRPr="003341D6">
        <w:br w:type="page"/>
      </w:r>
    </w:p>
    <w:p w14:paraId="39EF01B8" w14:textId="77777777" w:rsidR="00593BCC" w:rsidRPr="00BA64FA" w:rsidRDefault="00593BCC" w:rsidP="00323DCC">
      <w:pPr>
        <w:pStyle w:val="aff0"/>
      </w:pPr>
    </w:p>
    <w:p w14:paraId="48848EFC" w14:textId="14718303" w:rsidR="0049281E" w:rsidRDefault="001968B3" w:rsidP="0049281E">
      <w:pPr>
        <w:pStyle w:val="2"/>
      </w:pPr>
      <w:bookmarkStart w:id="11" w:name="_Toc227004732"/>
      <w:r>
        <w:t>Обеспечение взаимодействия компонентов системы</w:t>
      </w:r>
      <w:bookmarkEnd w:id="11"/>
    </w:p>
    <w:p w14:paraId="36633435" w14:textId="77777777" w:rsidR="003A2A39" w:rsidRDefault="003A2A39" w:rsidP="003A2A39">
      <w:pPr>
        <w:pStyle w:val="a3"/>
      </w:pPr>
      <w:r w:rsidRPr="003A2A39">
        <w:t>Для обеспечения удобства работы пользователя и возможности исправления ошибок была реализована система отмены и возврата действий (Undo/Redo). Данная система работает по принципу стеков, где сохраняются все промежуточные состояния рисунка. В таблице 4 приведено описание основных методов, используемых в системе Undo/Redo.</w:t>
      </w:r>
    </w:p>
    <w:p w14:paraId="16D6AFC5" w14:textId="6BD95AE2" w:rsidR="003A2A39" w:rsidRDefault="003A2A39" w:rsidP="003A2A39">
      <w:pPr>
        <w:pStyle w:val="aff2"/>
      </w:pPr>
      <w:r w:rsidRPr="001968B3">
        <w:t xml:space="preserve">Таблица </w:t>
      </w:r>
      <w:r w:rsidR="002E6536">
        <w:t>4</w:t>
      </w:r>
      <w:r w:rsidRPr="001968B3">
        <w:t xml:space="preserve"> – </w:t>
      </w:r>
      <w:r w:rsidRPr="00841B0F">
        <w:t>Поддерживаемые форматы файлов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5245"/>
      </w:tblGrid>
      <w:tr w:rsidR="003A2A39" w14:paraId="090287CB" w14:textId="77777777" w:rsidTr="003A2A3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DC3F" w14:textId="2CEC1B62" w:rsidR="003A2A39" w:rsidRDefault="003A2A39" w:rsidP="001D77A0">
            <w:pPr>
              <w:jc w:val="center"/>
              <w:rPr>
                <w:lang w:val="en-US"/>
              </w:rPr>
            </w:pPr>
            <w:r w:rsidRPr="003A2A39">
              <w:rPr>
                <w:b/>
                <w:bCs/>
              </w:rPr>
              <w:t>Метод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3621" w14:textId="28A60910" w:rsidR="003A2A39" w:rsidRDefault="003A2A39" w:rsidP="001D77A0">
            <w:pPr>
              <w:jc w:val="center"/>
              <w:rPr>
                <w:lang w:val="en-US"/>
              </w:rPr>
            </w:pPr>
            <w:r w:rsidRPr="003A2A39">
              <w:rPr>
                <w:b/>
                <w:bCs/>
              </w:rPr>
              <w:t>Назначение</w:t>
            </w:r>
          </w:p>
        </w:tc>
      </w:tr>
      <w:tr w:rsidR="003A2A39" w:rsidRPr="00841B0F" w14:paraId="32A47F2D" w14:textId="77777777" w:rsidTr="003A2A3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01B9C" w14:textId="78195FFE" w:rsidR="003A2A39" w:rsidRDefault="003A2A39" w:rsidP="001D77A0">
            <w:pPr>
              <w:rPr>
                <w:lang w:val="en-US"/>
              </w:rPr>
            </w:pPr>
            <w:r w:rsidRPr="003A2A39">
              <w:t>SaveToUndo()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0179A" w14:textId="29598F92" w:rsidR="003A2A39" w:rsidRPr="003A2A39" w:rsidRDefault="003A2A39" w:rsidP="001D77A0">
            <w:r w:rsidRPr="003A2A39">
              <w:t>Сохранение текущего состояния в стек</w:t>
            </w:r>
          </w:p>
        </w:tc>
      </w:tr>
      <w:tr w:rsidR="003A2A39" w:rsidRPr="00841B0F" w14:paraId="2F2D62F3" w14:textId="77777777" w:rsidTr="003A2A3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FA947" w14:textId="2989E323" w:rsidR="003A2A39" w:rsidRDefault="003A2A39" w:rsidP="001D77A0">
            <w:pPr>
              <w:rPr>
                <w:lang w:val="en-US"/>
              </w:rPr>
            </w:pPr>
            <w:r w:rsidRPr="003A2A39">
              <w:t>UndoButton_Click()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DF105" w14:textId="41634CED" w:rsidR="003A2A39" w:rsidRDefault="003A2A39" w:rsidP="001D77A0">
            <w:pPr>
              <w:rPr>
                <w:lang w:val="en-US"/>
              </w:rPr>
            </w:pPr>
            <w:r w:rsidRPr="003A2A39">
              <w:t>Отмена последнего действия</w:t>
            </w:r>
          </w:p>
        </w:tc>
      </w:tr>
      <w:tr w:rsidR="003A2A39" w:rsidRPr="001968B3" w14:paraId="66E22AB3" w14:textId="77777777" w:rsidTr="003A2A3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C995" w14:textId="00FD2F09" w:rsidR="003A2A39" w:rsidRPr="001968B3" w:rsidRDefault="003A2A39" w:rsidP="001D77A0">
            <w:r w:rsidRPr="003A2A39">
              <w:t>RedoButton_Click()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75A01" w14:textId="762CBA57" w:rsidR="003A2A39" w:rsidRPr="001968B3" w:rsidRDefault="003A2A39" w:rsidP="001D77A0">
            <w:r w:rsidRPr="003A2A39">
              <w:t>Возврат отмененного действия</w:t>
            </w:r>
          </w:p>
        </w:tc>
      </w:tr>
      <w:tr w:rsidR="003A2A39" w:rsidRPr="001968B3" w14:paraId="55966ED4" w14:textId="77777777" w:rsidTr="003A2A3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F5C12" w14:textId="572AAFBE" w:rsidR="003A2A39" w:rsidRPr="003A2A39" w:rsidRDefault="003A2A39" w:rsidP="001D77A0">
            <w:r w:rsidRPr="003A2A39">
              <w:t>CloneStrokes()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0D48" w14:textId="3C16EC0A" w:rsidR="003A2A39" w:rsidRPr="003A2A39" w:rsidRDefault="003A2A39" w:rsidP="001D77A0">
            <w:r w:rsidRPr="003A2A39">
              <w:t>Клонирование коллекции штрихов</w:t>
            </w:r>
          </w:p>
        </w:tc>
      </w:tr>
    </w:tbl>
    <w:p w14:paraId="7E9CFC95" w14:textId="77777777" w:rsidR="003A2A39" w:rsidRDefault="003A2A39" w:rsidP="003A2A39">
      <w:pPr>
        <w:pStyle w:val="a3"/>
        <w:ind w:firstLine="0"/>
      </w:pPr>
    </w:p>
    <w:p w14:paraId="643234BA" w14:textId="40D81313" w:rsidR="003A2A39" w:rsidRDefault="003A2A39" w:rsidP="003A2A39">
      <w:pPr>
        <w:pStyle w:val="a3"/>
      </w:pPr>
      <w:r w:rsidRPr="003A2A39">
        <w:t xml:space="preserve">В листинге </w:t>
      </w:r>
      <w:r w:rsidR="008210F1">
        <w:t>3</w:t>
      </w:r>
      <w:r w:rsidRPr="003A2A39">
        <w:t xml:space="preserve"> представлен код, реализующий изменение размера холста.</w:t>
      </w:r>
    </w:p>
    <w:p w14:paraId="751DA6C6" w14:textId="62DF89B5" w:rsidR="003A2A39" w:rsidRDefault="003A2A39" w:rsidP="003A2A39">
      <w:pPr>
        <w:pStyle w:val="aff2"/>
      </w:pPr>
      <w:r w:rsidRPr="007A34B3">
        <w:t xml:space="preserve">Листинг </w:t>
      </w:r>
      <w:r w:rsidR="008210F1">
        <w:t>3</w:t>
      </w:r>
      <w:r w:rsidRPr="007A34B3">
        <w:t xml:space="preserve"> – </w:t>
      </w:r>
      <w:r w:rsidRPr="00593BCC">
        <w:t>Блокировка выбора цвета при активном ластике</w:t>
      </w:r>
    </w:p>
    <w:p w14:paraId="76FA1118" w14:textId="1E53F5E9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// </w:t>
      </w:r>
      <w:r w:rsidRPr="003A2A39">
        <w:t>Изменение</w:t>
      </w:r>
      <w:r w:rsidRPr="000D0D18">
        <w:rPr>
          <w:lang w:val="en-US"/>
        </w:rPr>
        <w:t xml:space="preserve"> </w:t>
      </w:r>
      <w:r w:rsidRPr="003A2A39">
        <w:t>холста</w:t>
      </w:r>
    </w:p>
    <w:p w14:paraId="726ECF5C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>private void ApplySizeButton_Click(object sender, RoutedEventArgs e)</w:t>
      </w:r>
    </w:p>
    <w:p w14:paraId="2015F030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>{</w:t>
      </w:r>
    </w:p>
    <w:p w14:paraId="04AC2D58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    int newWidth = Math.Max(100, Math.Min(2000, int.Parse(CanvasWidthBox.Text)));</w:t>
      </w:r>
    </w:p>
    <w:p w14:paraId="5C543C85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    int newHeight = Math.Max(100, Math.Min(2000, int.Parse(CanvasHeightBox.Text)));</w:t>
      </w:r>
    </w:p>
    <w:p w14:paraId="26A292F5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    </w:t>
      </w:r>
    </w:p>
    <w:p w14:paraId="45EC9646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    DrawingCanvas.Width = newWidth;</w:t>
      </w:r>
    </w:p>
    <w:p w14:paraId="204DCA08" w14:textId="77777777" w:rsidR="003A2A39" w:rsidRPr="003A2A39" w:rsidRDefault="003A2A39" w:rsidP="00006A4A">
      <w:pPr>
        <w:pStyle w:val="aff0"/>
        <w:rPr>
          <w:lang w:val="en-US"/>
        </w:rPr>
      </w:pPr>
      <w:r w:rsidRPr="003A2A39">
        <w:rPr>
          <w:lang w:val="en-US"/>
        </w:rPr>
        <w:t xml:space="preserve">    DrawingCanvas.Height = newHeight;</w:t>
      </w:r>
    </w:p>
    <w:p w14:paraId="10559ED8" w14:textId="3FBB70D4" w:rsidR="00006A4A" w:rsidRPr="003A2A39" w:rsidRDefault="003A2A39" w:rsidP="00006A4A">
      <w:pPr>
        <w:pStyle w:val="aff0"/>
      </w:pPr>
      <w:r w:rsidRPr="003A2A39">
        <w:t>}</w:t>
      </w:r>
    </w:p>
    <w:p w14:paraId="52622177" w14:textId="73B98951" w:rsidR="00DF2392" w:rsidRDefault="00006A4A" w:rsidP="00006A4A">
      <w:pPr>
        <w:pStyle w:val="a3"/>
      </w:pPr>
      <w:r w:rsidRPr="00006A4A">
        <w:lastRenderedPageBreak/>
        <w:t>В данном коде используются методы Math.Max и Math.Min, которые гарантируют, что итоговое значение не выйдет за установленные границы. Сначала значение из текстового поля преобразуется в число, затем сравнивается с максимально допустимым значением (2000) через Math.Min, а после этого – с минимально допустимым (100) через Math.Max. Таким образом, даже если пользователь случайно введет 3000 или 0, программа скорректирует это значение до допустимого.</w:t>
      </w:r>
      <w:r w:rsidR="00DF2392" w:rsidRPr="00DF2392">
        <w:t xml:space="preserve"> На рисунке </w:t>
      </w:r>
      <w:r w:rsidR="001E1E5A">
        <w:t>2</w:t>
      </w:r>
      <w:r w:rsidR="00DF2392" w:rsidRPr="00DF2392">
        <w:t xml:space="preserve"> показана панель настройки размера холста.</w:t>
      </w:r>
    </w:p>
    <w:p w14:paraId="0614C4DF" w14:textId="548FCE47" w:rsidR="00DF2392" w:rsidRDefault="00DF2392" w:rsidP="001C1B3C">
      <w:pPr>
        <w:pStyle w:val="a3"/>
        <w:ind w:firstLine="0"/>
      </w:pPr>
      <w:r w:rsidRPr="00DF2392">
        <w:rPr>
          <w:noProof/>
        </w:rPr>
        <w:drawing>
          <wp:anchor distT="0" distB="0" distL="114300" distR="114300" simplePos="0" relativeHeight="251659264" behindDoc="0" locked="0" layoutInCell="1" allowOverlap="1" wp14:anchorId="524EA71E" wp14:editId="10710076">
            <wp:simplePos x="0" y="0"/>
            <wp:positionH relativeFrom="margin">
              <wp:align>right</wp:align>
            </wp:positionH>
            <wp:positionV relativeFrom="paragraph">
              <wp:posOffset>409220</wp:posOffset>
            </wp:positionV>
            <wp:extent cx="5934075" cy="361315"/>
            <wp:effectExtent l="0" t="0" r="9525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185E2" w14:textId="5708630A" w:rsidR="00DF2392" w:rsidRPr="00006A4A" w:rsidRDefault="00DF2392" w:rsidP="00DF2392">
      <w:pPr>
        <w:pStyle w:val="afd"/>
      </w:pPr>
      <w:r w:rsidRPr="00DF2392">
        <w:t xml:space="preserve">Рисунок </w:t>
      </w:r>
      <w:r w:rsidR="001E1E5A">
        <w:t>2</w:t>
      </w:r>
      <w:r w:rsidRPr="00DF2392">
        <w:t xml:space="preserve"> – </w:t>
      </w:r>
      <w:r w:rsidR="005E6DBB" w:rsidRPr="003009A7">
        <w:t>Детский</w:t>
      </w:r>
      <w:r w:rsidR="005E6DBB">
        <w:t xml:space="preserve"> редактор рисования</w:t>
      </w:r>
      <w:r w:rsidR="005E6DBB" w:rsidRPr="005E6DBB">
        <w:t xml:space="preserve">. </w:t>
      </w:r>
      <w:r w:rsidRPr="00DF2392">
        <w:t>Панель настройки размера холста</w:t>
      </w:r>
    </w:p>
    <w:p w14:paraId="65150DF2" w14:textId="049D0995" w:rsidR="00DF2392" w:rsidRDefault="00C15883" w:rsidP="00C15883">
      <w:pPr>
        <w:pStyle w:val="a3"/>
      </w:pPr>
      <w:r w:rsidRPr="00C15883">
        <w:t xml:space="preserve">Для привлечения внимания детей и предоставления широких возможностей для творчества в приложении реализована палитра из 9 цветов. В таблице </w:t>
      </w:r>
      <w:r w:rsidR="00D965CA">
        <w:t>5</w:t>
      </w:r>
      <w:r w:rsidRPr="00C15883">
        <w:t xml:space="preserve"> представлен перечень доступных цветов.</w:t>
      </w:r>
    </w:p>
    <w:p w14:paraId="5CFCBBA4" w14:textId="4D379046" w:rsidR="00C15883" w:rsidRPr="00E6668A" w:rsidRDefault="00C15883" w:rsidP="00C15883">
      <w:pPr>
        <w:pStyle w:val="affd"/>
        <w:rPr>
          <w:lang w:val="en-US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</w:t>
      </w:r>
      <w:r w:rsidR="00D965CA">
        <w:rPr>
          <w:spacing w:val="40"/>
        </w:rPr>
        <w:t>5</w:t>
      </w:r>
      <w:r>
        <w:rPr>
          <w:spacing w:val="40"/>
        </w:rPr>
        <w:t xml:space="preserve"> – </w:t>
      </w:r>
      <w:r w:rsidR="00E6668A" w:rsidRPr="00E6668A">
        <w:rPr>
          <w:spacing w:val="40"/>
        </w:rPr>
        <w:t>Цветовая палитра редактора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w:rsidR="00C15883" w:rsidRPr="001B17C1" w14:paraId="3189EF7E" w14:textId="77777777" w:rsidTr="00ED4C59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75812" w14:textId="3EFD8ADC" w:rsidR="00C15883" w:rsidRPr="001B17C1" w:rsidRDefault="00C15883" w:rsidP="001D77A0">
            <w:pPr>
              <w:jc w:val="center"/>
              <w:rPr>
                <w:b/>
                <w:bCs/>
              </w:rPr>
            </w:pPr>
            <w:r w:rsidRPr="00C15883">
              <w:rPr>
                <w:b/>
                <w:bCs/>
              </w:rPr>
              <w:t>Цвет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8E0C" w14:textId="18745EC0" w:rsidR="00C15883" w:rsidRPr="001B17C1" w:rsidRDefault="00C15883" w:rsidP="001D77A0">
            <w:pPr>
              <w:jc w:val="center"/>
              <w:rPr>
                <w:b/>
                <w:bCs/>
              </w:rPr>
            </w:pPr>
            <w:r w:rsidRPr="00C15883">
              <w:rPr>
                <w:b/>
                <w:bCs/>
              </w:rPr>
              <w:t>HEX</w:t>
            </w:r>
            <w:r w:rsidR="00094DC9">
              <w:rPr>
                <w:b/>
                <w:bCs/>
                <w:lang w:val="en-US"/>
              </w:rPr>
              <w:t xml:space="preserve"> </w:t>
            </w:r>
            <w:r w:rsidR="00094DC9" w:rsidRPr="00E74C8B">
              <w:t>–</w:t>
            </w:r>
            <w:r w:rsidR="00094DC9">
              <w:rPr>
                <w:lang w:val="en-US"/>
              </w:rPr>
              <w:t xml:space="preserve"> </w:t>
            </w:r>
            <w:r w:rsidRPr="00C15883">
              <w:rPr>
                <w:b/>
                <w:bCs/>
              </w:rPr>
              <w:t>код</w:t>
            </w:r>
          </w:p>
        </w:tc>
      </w:tr>
      <w:tr w:rsidR="00C15883" w:rsidRPr="001B17C1" w14:paraId="1A0310D1" w14:textId="77777777" w:rsidTr="00D554EF">
        <w:trPr>
          <w:trHeight w:val="597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D1B71" w14:textId="1D310763" w:rsidR="00C15883" w:rsidRPr="00D6459C" w:rsidRDefault="00C15883" w:rsidP="001D77A0">
            <w:pPr>
              <w:rPr>
                <w:lang w:val="en-US"/>
              </w:rPr>
            </w:pPr>
            <w:r w:rsidRPr="00C15883">
              <w:t>Черный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A959" w14:textId="07FE507F" w:rsidR="00C15883" w:rsidRPr="00F15F49" w:rsidRDefault="00C15883" w:rsidP="001D77A0">
            <w:pPr>
              <w:rPr>
                <w:lang w:val="en-US"/>
              </w:rPr>
            </w:pPr>
            <w:r w:rsidRPr="00C15883">
              <w:t>#000000</w:t>
            </w:r>
          </w:p>
        </w:tc>
      </w:tr>
      <w:tr w:rsidR="00C15883" w:rsidRPr="001B17C1" w14:paraId="1C49C834" w14:textId="77777777" w:rsidTr="00D554EF">
        <w:trPr>
          <w:trHeight w:val="57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09F6" w14:textId="79882A14" w:rsidR="00C15883" w:rsidRDefault="00C15883" w:rsidP="001D77A0">
            <w:pPr>
              <w:rPr>
                <w:lang w:val="en-US"/>
              </w:rPr>
            </w:pPr>
            <w:r w:rsidRPr="00C15883">
              <w:t>Красный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D001A" w14:textId="235FAD81" w:rsidR="00C15883" w:rsidRDefault="00C15883" w:rsidP="001D77A0">
            <w:pPr>
              <w:rPr>
                <w:lang w:val="en-US"/>
              </w:rPr>
            </w:pPr>
            <w:r w:rsidRPr="00C15883">
              <w:t>#FF0000</w:t>
            </w:r>
          </w:p>
        </w:tc>
      </w:tr>
      <w:tr w:rsidR="00C15883" w:rsidRPr="001B17C1" w14:paraId="74DA79D3" w14:textId="77777777" w:rsidTr="00D554EF">
        <w:trPr>
          <w:trHeight w:val="52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C818" w14:textId="7DD8E8A9" w:rsidR="00C15883" w:rsidRDefault="00C15883" w:rsidP="001D77A0">
            <w:pPr>
              <w:rPr>
                <w:lang w:val="en-US"/>
              </w:rPr>
            </w:pPr>
            <w:r w:rsidRPr="00C15883">
              <w:t>Синий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D3AED" w14:textId="39BEC5DD" w:rsidR="00C15883" w:rsidRDefault="00C15883" w:rsidP="001D77A0">
            <w:pPr>
              <w:rPr>
                <w:lang w:val="en-US"/>
              </w:rPr>
            </w:pPr>
            <w:r w:rsidRPr="00C15883">
              <w:t>#0000FF</w:t>
            </w:r>
          </w:p>
        </w:tc>
      </w:tr>
      <w:tr w:rsidR="00C15883" w:rsidRPr="001B17C1" w14:paraId="467ECE53" w14:textId="77777777" w:rsidTr="00D554EF">
        <w:trPr>
          <w:trHeight w:val="63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EAB8" w14:textId="78A7A33F" w:rsidR="00C15883" w:rsidRDefault="00C15883" w:rsidP="001D77A0">
            <w:pPr>
              <w:rPr>
                <w:lang w:val="en-US"/>
              </w:rPr>
            </w:pPr>
            <w:r w:rsidRPr="00C15883">
              <w:t>Зеленый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4206" w14:textId="0B8D9DDF" w:rsidR="00C15883" w:rsidRDefault="00C15883" w:rsidP="001D77A0">
            <w:pPr>
              <w:rPr>
                <w:lang w:val="en-US"/>
              </w:rPr>
            </w:pPr>
            <w:r w:rsidRPr="00C15883">
              <w:t>#008000</w:t>
            </w:r>
          </w:p>
        </w:tc>
      </w:tr>
      <w:tr w:rsidR="00C15883" w:rsidRPr="001B17C1" w14:paraId="09F0AB48" w14:textId="77777777" w:rsidTr="00D554EF">
        <w:trPr>
          <w:trHeight w:val="722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2ACA6" w14:textId="7C64E841" w:rsidR="00C15883" w:rsidRDefault="00C15883" w:rsidP="001D77A0">
            <w:pPr>
              <w:rPr>
                <w:lang w:val="en-US"/>
              </w:rPr>
            </w:pPr>
            <w:r w:rsidRPr="00C15883">
              <w:t>Желтый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62CC7" w14:textId="15E2D876" w:rsidR="00C15883" w:rsidRDefault="00C15883" w:rsidP="001D77A0">
            <w:pPr>
              <w:rPr>
                <w:lang w:val="en-US"/>
              </w:rPr>
            </w:pPr>
            <w:r w:rsidRPr="00C15883">
              <w:t>#FFFF00</w:t>
            </w:r>
          </w:p>
        </w:tc>
      </w:tr>
      <w:tr w:rsidR="00C15883" w:rsidRPr="001B17C1" w14:paraId="1DE21851" w14:textId="77777777" w:rsidTr="00D554EF">
        <w:trPr>
          <w:trHeight w:val="846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3FF6E" w14:textId="436D09EB" w:rsidR="00C15883" w:rsidRDefault="00C15883" w:rsidP="001D77A0">
            <w:pPr>
              <w:rPr>
                <w:lang w:val="en-US"/>
              </w:rPr>
            </w:pPr>
            <w:r w:rsidRPr="00C15883">
              <w:t>Оранжевый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FE7E" w14:textId="384F6F4C" w:rsidR="00C15883" w:rsidRDefault="00C15883" w:rsidP="001D77A0">
            <w:pPr>
              <w:rPr>
                <w:lang w:val="en-US"/>
              </w:rPr>
            </w:pPr>
            <w:r w:rsidRPr="00C15883">
              <w:t>#FFA500</w:t>
            </w:r>
          </w:p>
        </w:tc>
      </w:tr>
      <w:tr w:rsidR="00C15883" w:rsidRPr="001B17C1" w14:paraId="2788CFE0" w14:textId="77777777" w:rsidTr="00D554EF">
        <w:trPr>
          <w:trHeight w:val="70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D91C" w14:textId="5B07AB5A" w:rsidR="00C15883" w:rsidRDefault="00C15883" w:rsidP="001D77A0">
            <w:pPr>
              <w:rPr>
                <w:lang w:val="en-US"/>
              </w:rPr>
            </w:pPr>
            <w:r w:rsidRPr="00C15883">
              <w:t>Фиолетовый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CB3C2" w14:textId="0D0FDB62" w:rsidR="00C15883" w:rsidRDefault="00C15883" w:rsidP="001D77A0">
            <w:pPr>
              <w:rPr>
                <w:lang w:val="en-US"/>
              </w:rPr>
            </w:pPr>
            <w:r w:rsidRPr="00C15883">
              <w:t>#800080</w:t>
            </w:r>
          </w:p>
        </w:tc>
      </w:tr>
    </w:tbl>
    <w:p w14:paraId="02A8E84A" w14:textId="72624AC0" w:rsidR="00C15883" w:rsidRPr="00760767" w:rsidRDefault="00C15883" w:rsidP="00C15883">
      <w:pPr>
        <w:pStyle w:val="affd"/>
        <w:rPr>
          <w:i/>
        </w:rPr>
      </w:pPr>
      <w:r w:rsidRPr="00760767">
        <w:rPr>
          <w:i/>
        </w:rPr>
        <w:lastRenderedPageBreak/>
        <w:t xml:space="preserve">Продолжение таблицы </w:t>
      </w:r>
      <w:r w:rsidR="00D965CA">
        <w:rPr>
          <w:i/>
        </w:rPr>
        <w:t>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4395"/>
      </w:tblGrid>
      <w:tr w:rsidR="00C15883" w:rsidRPr="001B17C1" w14:paraId="2B27E47A" w14:textId="77777777" w:rsidTr="00C15883">
        <w:trPr>
          <w:trHeight w:val="454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0180" w14:textId="73BAE9E3" w:rsidR="00C15883" w:rsidRDefault="00C15883" w:rsidP="001D77A0">
            <w:pPr>
              <w:jc w:val="center"/>
              <w:rPr>
                <w:lang w:val="en-US"/>
              </w:rPr>
            </w:pPr>
            <w:r w:rsidRPr="00C15883">
              <w:rPr>
                <w:b/>
                <w:bCs/>
              </w:rPr>
              <w:t>Цвет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A6231" w14:textId="5F75EA87" w:rsidR="00C15883" w:rsidRDefault="00C15883" w:rsidP="001D77A0">
            <w:pPr>
              <w:jc w:val="center"/>
              <w:rPr>
                <w:lang w:val="en-US"/>
              </w:rPr>
            </w:pPr>
            <w:r w:rsidRPr="00C15883">
              <w:rPr>
                <w:b/>
                <w:bCs/>
              </w:rPr>
              <w:t>HEX</w:t>
            </w:r>
            <w:r w:rsidR="00094DC9" w:rsidRPr="00E74C8B">
              <w:t>–</w:t>
            </w:r>
            <w:r w:rsidRPr="00C15883">
              <w:rPr>
                <w:b/>
                <w:bCs/>
              </w:rPr>
              <w:t>код</w:t>
            </w:r>
          </w:p>
        </w:tc>
      </w:tr>
      <w:tr w:rsidR="00C15883" w:rsidRPr="001B17C1" w14:paraId="4E7A0C36" w14:textId="77777777" w:rsidTr="00D554EF">
        <w:trPr>
          <w:trHeight w:val="83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4F6C3" w14:textId="065A6DA6" w:rsidR="00C15883" w:rsidRDefault="00C15883" w:rsidP="001D77A0">
            <w:pPr>
              <w:rPr>
                <w:lang w:val="en-US"/>
              </w:rPr>
            </w:pPr>
            <w:r w:rsidRPr="00C15883">
              <w:t>Розовый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5389" w14:textId="6DE4CB2A" w:rsidR="00C15883" w:rsidRDefault="00C15883" w:rsidP="001D77A0">
            <w:pPr>
              <w:rPr>
                <w:lang w:val="en-US"/>
              </w:rPr>
            </w:pPr>
            <w:r w:rsidRPr="00C15883">
              <w:t>#FFC0CB</w:t>
            </w:r>
          </w:p>
        </w:tc>
      </w:tr>
      <w:tr w:rsidR="00C15883" w:rsidRPr="001B17C1" w14:paraId="58B36CD0" w14:textId="77777777" w:rsidTr="00D554EF">
        <w:trPr>
          <w:trHeight w:val="809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637C" w14:textId="7E6F4A61" w:rsidR="00C15883" w:rsidRDefault="00C15883" w:rsidP="001D77A0">
            <w:pPr>
              <w:rPr>
                <w:lang w:val="en-US"/>
              </w:rPr>
            </w:pPr>
            <w:r w:rsidRPr="00C15883">
              <w:t>Коричневый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C6D28" w14:textId="3421990D" w:rsidR="00C15883" w:rsidRDefault="00C15883" w:rsidP="001D77A0">
            <w:pPr>
              <w:rPr>
                <w:lang w:val="en-US"/>
              </w:rPr>
            </w:pPr>
            <w:r w:rsidRPr="00C15883">
              <w:t>#A52A2A</w:t>
            </w:r>
          </w:p>
        </w:tc>
      </w:tr>
    </w:tbl>
    <w:p w14:paraId="0A1F221B" w14:textId="77777777" w:rsidR="005E6DBB" w:rsidRDefault="005E6DBB" w:rsidP="00C15883"/>
    <w:p w14:paraId="785F103D" w14:textId="6A32A425" w:rsidR="00E6668A" w:rsidRDefault="00E6668A" w:rsidP="00E6668A">
      <w:pPr>
        <w:pStyle w:val="a3"/>
      </w:pPr>
      <w:r w:rsidRPr="00E6668A">
        <w:t>Как видно из таблицы 5, палитра включает основные цвета, которые чаще всего используются детьми при рисовании: черный для контуров, красный и желтый для ярких акцентов, синий и зеленый для изображения природы, а также розовый и фиолетовый для фантазийных элементов. HEX</w:t>
      </w:r>
      <w:r w:rsidR="00094DC9" w:rsidRPr="00E74C8B">
        <w:t>–</w:t>
      </w:r>
      <w:r w:rsidRPr="00E6668A">
        <w:t>коды цветов были подобраны таким образом, чтобы цвета были максимально яркими и насыщенными, что важно для привлечения внимания ребенка.</w:t>
      </w:r>
    </w:p>
    <w:p w14:paraId="5EB84F91" w14:textId="2F454389" w:rsidR="00E6668A" w:rsidRPr="00E6668A" w:rsidRDefault="00E6668A" w:rsidP="00E6668A">
      <w:pPr>
        <w:pStyle w:val="a3"/>
      </w:pPr>
      <w:r w:rsidRPr="00E6668A">
        <w:t>Для удобства выбора цвета все кнопки расположены в отдельной панели, которая находится под основной панелью инструментов. Кнопки имеют размер 40</w:t>
      </w:r>
      <w:r w:rsidR="00B950BF">
        <w:t xml:space="preserve"> на </w:t>
      </w:r>
      <w:r w:rsidRPr="00E6668A">
        <w:t xml:space="preserve">40 пикселей, что достаточно для комфортного нажатия даже детским пальчиком. При наведении курсора на кнопку появляется всплывающая подсказка с названием цвета. Рассмотрим внешний вид панели выбора цветов. На рисунке </w:t>
      </w:r>
      <w:r w:rsidR="00265B0B">
        <w:t>3</w:t>
      </w:r>
      <w:r w:rsidRPr="00E6668A">
        <w:t xml:space="preserve"> представлена панель выбора цветов.</w:t>
      </w:r>
    </w:p>
    <w:p w14:paraId="35AE786F" w14:textId="70B8C480" w:rsidR="00C15883" w:rsidRDefault="00E6668A" w:rsidP="001C1B3C">
      <w:pPr>
        <w:pStyle w:val="a3"/>
        <w:ind w:firstLine="0"/>
      </w:pPr>
      <w:r w:rsidRPr="005E6DBB">
        <w:rPr>
          <w:noProof/>
        </w:rPr>
        <w:drawing>
          <wp:anchor distT="0" distB="0" distL="114300" distR="114300" simplePos="0" relativeHeight="251660288" behindDoc="0" locked="0" layoutInCell="1" allowOverlap="1" wp14:anchorId="7AA8B229" wp14:editId="7C4080B2">
            <wp:simplePos x="0" y="0"/>
            <wp:positionH relativeFrom="margin">
              <wp:align>left</wp:align>
            </wp:positionH>
            <wp:positionV relativeFrom="paragraph">
              <wp:posOffset>336771</wp:posOffset>
            </wp:positionV>
            <wp:extent cx="5601482" cy="847843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64A9F" w14:textId="33E21A23" w:rsidR="003A2A39" w:rsidRDefault="005E6DBB" w:rsidP="005E6DBB">
      <w:pPr>
        <w:pStyle w:val="afd"/>
      </w:pPr>
      <w:r w:rsidRPr="005E6DBB">
        <w:t xml:space="preserve">Рисунок </w:t>
      </w:r>
      <w:r w:rsidR="00265B0B">
        <w:t>3</w:t>
      </w:r>
      <w:r w:rsidRPr="005E6DBB">
        <w:t xml:space="preserve"> – </w:t>
      </w:r>
      <w:r w:rsidRPr="003009A7">
        <w:t>Детский</w:t>
      </w:r>
      <w:r>
        <w:t xml:space="preserve"> редактор рисования</w:t>
      </w:r>
      <w:r w:rsidRPr="00E6668A">
        <w:t xml:space="preserve">. </w:t>
      </w:r>
      <w:r w:rsidRPr="005E6DBB">
        <w:t>Панель выбора цвета. Вид палитры</w:t>
      </w:r>
    </w:p>
    <w:p w14:paraId="1CF2A535" w14:textId="77777777" w:rsidR="00D554EF" w:rsidRDefault="00D554EF" w:rsidP="00D554EF"/>
    <w:p w14:paraId="7ACAFECF" w14:textId="77777777" w:rsidR="00D554EF" w:rsidRDefault="00D554EF" w:rsidP="00D554EF"/>
    <w:p w14:paraId="4C943698" w14:textId="77777777" w:rsidR="00D554EF" w:rsidRDefault="00D554EF" w:rsidP="00D554EF"/>
    <w:p w14:paraId="1867C583" w14:textId="77777777" w:rsidR="00D554EF" w:rsidRDefault="00D554EF" w:rsidP="00D554EF"/>
    <w:p w14:paraId="027C75AE" w14:textId="77777777" w:rsidR="00D554EF" w:rsidRPr="00D554EF" w:rsidRDefault="00D554EF" w:rsidP="00D554EF"/>
    <w:p w14:paraId="26BD7FB2" w14:textId="0404788F" w:rsidR="00046A82" w:rsidRDefault="00D554EF" w:rsidP="00983505">
      <w:pPr>
        <w:pStyle w:val="2"/>
      </w:pPr>
      <w:bookmarkStart w:id="12" w:name="_Toc227004733"/>
      <w:r>
        <w:lastRenderedPageBreak/>
        <w:t>Отладка и тестирование интегрированных модулей</w:t>
      </w:r>
      <w:bookmarkEnd w:id="12"/>
    </w:p>
    <w:p w14:paraId="5C056484" w14:textId="26DD1992" w:rsidR="00ED4C59" w:rsidRDefault="00ED4C59" w:rsidP="00ED4C59">
      <w:pPr>
        <w:pStyle w:val="a3"/>
      </w:pPr>
      <w:r w:rsidRPr="00ED4C59">
        <w:t xml:space="preserve">После завершения интеграции всех модулей было проведено их тестирование для проверки корректности работы. Тестирование проводилось методом ручного прогона по ключевым сценариям использования. Результаты тестирования представлены в таблице </w:t>
      </w:r>
      <w:r w:rsidR="00106DE1">
        <w:t>6</w:t>
      </w:r>
      <w:r w:rsidRPr="00ED4C59">
        <w:t>.</w:t>
      </w:r>
    </w:p>
    <w:p w14:paraId="7855B4F5" w14:textId="751DBDF6" w:rsidR="00ED4C59" w:rsidRPr="00E6668A" w:rsidRDefault="00ED4C59" w:rsidP="00ED4C59">
      <w:pPr>
        <w:pStyle w:val="affd"/>
        <w:rPr>
          <w:lang w:val="en-US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</w:t>
      </w:r>
      <w:r w:rsidR="00106DE1">
        <w:rPr>
          <w:spacing w:val="40"/>
        </w:rPr>
        <w:t>6</w:t>
      </w:r>
      <w:r>
        <w:rPr>
          <w:spacing w:val="40"/>
        </w:rPr>
        <w:t xml:space="preserve"> – </w:t>
      </w:r>
      <w:r w:rsidR="00B334F1" w:rsidRPr="00B334F1">
        <w:rPr>
          <w:spacing w:val="40"/>
        </w:rPr>
        <w:t>Результаты тестирования модулей</w:t>
      </w:r>
    </w:p>
    <w:tbl>
      <w:tblPr>
        <w:tblpPr w:leftFromText="180" w:rightFromText="180" w:vertAnchor="page" w:horzAnchor="margin" w:tblpY="5476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3534"/>
        <w:gridCol w:w="10"/>
        <w:gridCol w:w="3118"/>
      </w:tblGrid>
      <w:tr w:rsidR="00B334F1" w:rsidRPr="001B17C1" w14:paraId="273B8359" w14:textId="77777777" w:rsidTr="00B334F1">
        <w:trPr>
          <w:trHeight w:val="394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7B493" w14:textId="3718CE41" w:rsidR="00B334F1" w:rsidRPr="001B17C1" w:rsidRDefault="00B334F1" w:rsidP="00B334F1">
            <w:pPr>
              <w:jc w:val="center"/>
              <w:rPr>
                <w:b/>
                <w:bCs/>
              </w:rPr>
            </w:pPr>
            <w:r w:rsidRPr="00B334F1">
              <w:rPr>
                <w:b/>
                <w:bCs/>
              </w:rPr>
              <w:t>Проверяемый модуль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72698" w14:textId="0AF0C20B" w:rsidR="00B334F1" w:rsidRPr="001B17C1" w:rsidRDefault="00B334F1" w:rsidP="00B334F1">
            <w:pPr>
              <w:jc w:val="center"/>
              <w:rPr>
                <w:b/>
                <w:bCs/>
              </w:rPr>
            </w:pPr>
            <w:r w:rsidRPr="00B334F1">
              <w:rPr>
                <w:b/>
                <w:bCs/>
              </w:rPr>
              <w:t>Ожидаемый результат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8216" w14:textId="54187954" w:rsidR="00B334F1" w:rsidRPr="00C15883" w:rsidRDefault="00B334F1" w:rsidP="00B334F1">
            <w:pPr>
              <w:jc w:val="center"/>
              <w:rPr>
                <w:b/>
                <w:bCs/>
              </w:rPr>
            </w:pPr>
            <w:r w:rsidRPr="00B334F1">
              <w:rPr>
                <w:b/>
                <w:bCs/>
              </w:rPr>
              <w:t>Фактический результат</w:t>
            </w:r>
          </w:p>
        </w:tc>
      </w:tr>
      <w:tr w:rsidR="00B334F1" w:rsidRPr="001B17C1" w14:paraId="319753B3" w14:textId="77777777" w:rsidTr="00B334F1">
        <w:trPr>
          <w:trHeight w:val="118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C2D4" w14:textId="5FCDE7B1" w:rsidR="00B334F1" w:rsidRPr="00D6459C" w:rsidRDefault="00B334F1" w:rsidP="00B334F1">
            <w:pPr>
              <w:rPr>
                <w:lang w:val="en-US"/>
              </w:rPr>
            </w:pPr>
            <w:r w:rsidRPr="00B334F1">
              <w:t>Рисование разными цветами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FC28" w14:textId="5F58FC06" w:rsidR="00B334F1" w:rsidRPr="00F15F49" w:rsidRDefault="00B334F1" w:rsidP="00B334F1">
            <w:pPr>
              <w:rPr>
                <w:lang w:val="en-US"/>
              </w:rPr>
            </w:pPr>
            <w:r w:rsidRPr="00B334F1">
              <w:t>Линии меняют цвет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6CC2" w14:textId="1436A6FB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3CF48AF5" w14:textId="77777777" w:rsidTr="00B334F1">
        <w:trPr>
          <w:trHeight w:val="109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2D25F" w14:textId="35F027F0" w:rsidR="00B334F1" w:rsidRDefault="00B334F1" w:rsidP="00B334F1">
            <w:pPr>
              <w:rPr>
                <w:lang w:val="en-US"/>
              </w:rPr>
            </w:pPr>
            <w:r w:rsidRPr="00B334F1">
              <w:t>Изменение размера кисти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D3FE7" w14:textId="1194DF54" w:rsidR="00B334F1" w:rsidRDefault="00B334F1" w:rsidP="00B334F1">
            <w:pPr>
              <w:rPr>
                <w:lang w:val="en-US"/>
              </w:rPr>
            </w:pPr>
            <w:r w:rsidRPr="00B334F1">
              <w:t>Толщина линий меняется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865E" w14:textId="70AF6DD9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32246586" w14:textId="77777777" w:rsidTr="00B334F1">
        <w:trPr>
          <w:trHeight w:val="115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3A56F" w14:textId="4882F008" w:rsidR="00B334F1" w:rsidRDefault="00B334F1" w:rsidP="00B334F1">
            <w:pPr>
              <w:rPr>
                <w:lang w:val="en-US"/>
              </w:rPr>
            </w:pPr>
            <w:r w:rsidRPr="00B334F1">
              <w:t>Ластик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514B" w14:textId="2EAAB5E7" w:rsidR="00B334F1" w:rsidRDefault="00B334F1" w:rsidP="00B334F1">
            <w:pPr>
              <w:rPr>
                <w:lang w:val="en-US"/>
              </w:rPr>
            </w:pPr>
            <w:r w:rsidRPr="00B334F1">
              <w:t>Стирает и блокирует цвет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6609" w14:textId="08B338FE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1044E82C" w14:textId="77777777" w:rsidTr="00B334F1">
        <w:trPr>
          <w:trHeight w:val="113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7A211" w14:textId="40892B01" w:rsidR="00B334F1" w:rsidRDefault="00B334F1" w:rsidP="00B334F1">
            <w:pPr>
              <w:rPr>
                <w:lang w:val="en-US"/>
              </w:rPr>
            </w:pPr>
            <w:r w:rsidRPr="00B334F1">
              <w:t>Отмена/возврат действий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13E97" w14:textId="31F01456" w:rsidR="00B334F1" w:rsidRDefault="00B334F1" w:rsidP="00B334F1">
            <w:pPr>
              <w:rPr>
                <w:lang w:val="en-US"/>
              </w:rPr>
            </w:pPr>
            <w:r w:rsidRPr="00B334F1">
              <w:t>Действия отменяются/возвращаются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0D95" w14:textId="5D686C3B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26901D13" w14:textId="77777777" w:rsidTr="00B334F1">
        <w:trPr>
          <w:trHeight w:val="97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87B2" w14:textId="4B127AAA" w:rsidR="00B334F1" w:rsidRDefault="00B334F1" w:rsidP="00B334F1">
            <w:pPr>
              <w:rPr>
                <w:lang w:val="en-US"/>
              </w:rPr>
            </w:pPr>
            <w:r w:rsidRPr="00B334F1">
              <w:t>Сохранение в PNG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19BD9" w14:textId="0A17F7A1" w:rsidR="00B334F1" w:rsidRDefault="00B334F1" w:rsidP="00B334F1">
            <w:pPr>
              <w:rPr>
                <w:lang w:val="en-US"/>
              </w:rPr>
            </w:pPr>
            <w:r w:rsidRPr="00B334F1">
              <w:t>Файл создается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81B1" w14:textId="7BEF99F7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2647BA2A" w14:textId="77777777" w:rsidTr="00B334F1">
        <w:trPr>
          <w:trHeight w:val="88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8171B" w14:textId="065C555B" w:rsidR="00B334F1" w:rsidRDefault="00B334F1" w:rsidP="00B334F1">
            <w:pPr>
              <w:rPr>
                <w:lang w:val="en-US"/>
              </w:rPr>
            </w:pPr>
            <w:r w:rsidRPr="00B334F1">
              <w:t>Загрузка из ISF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18F0" w14:textId="7009AA9D" w:rsidR="00B334F1" w:rsidRDefault="00B334F1" w:rsidP="00B334F1">
            <w:pPr>
              <w:rPr>
                <w:lang w:val="en-US"/>
              </w:rPr>
            </w:pPr>
            <w:r w:rsidRPr="00B334F1">
              <w:t>Рисунок открывается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7685" w14:textId="15D863C6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376DACE0" w14:textId="77777777" w:rsidTr="00B334F1">
        <w:trPr>
          <w:trHeight w:val="84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D9BAD" w14:textId="34B999D5" w:rsidR="00B334F1" w:rsidRDefault="00B334F1" w:rsidP="00B334F1">
            <w:pPr>
              <w:rPr>
                <w:lang w:val="en-US"/>
              </w:rPr>
            </w:pPr>
            <w:r w:rsidRPr="00B334F1">
              <w:t>Экспорт в JPG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9FB17" w14:textId="0D30C9A8" w:rsidR="00B334F1" w:rsidRDefault="00B334F1" w:rsidP="00B334F1">
            <w:pPr>
              <w:rPr>
                <w:lang w:val="en-US"/>
              </w:rPr>
            </w:pPr>
            <w:r w:rsidRPr="00B334F1">
              <w:t>Файл создается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6085" w14:textId="6BFC592E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097E93EB" w14:textId="77777777" w:rsidTr="00B334F1">
        <w:trPr>
          <w:trHeight w:val="90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2EF8" w14:textId="4476316B" w:rsidR="00B334F1" w:rsidRPr="00B334F1" w:rsidRDefault="00B334F1" w:rsidP="00B334F1">
            <w:r w:rsidRPr="00B334F1">
              <w:t>Печать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896B8" w14:textId="59ACF4B6" w:rsidR="00B334F1" w:rsidRPr="00C15883" w:rsidRDefault="00B334F1" w:rsidP="00B334F1">
            <w:r w:rsidRPr="00B334F1">
              <w:t>Рисунок отправлен на печать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D448" w14:textId="462B9CBE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  <w:tr w:rsidR="00B334F1" w:rsidRPr="001B17C1" w14:paraId="73451393" w14:textId="77777777" w:rsidTr="00B334F1">
        <w:trPr>
          <w:trHeight w:val="100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A1774" w14:textId="22CEAC9F" w:rsidR="00B334F1" w:rsidRPr="00B334F1" w:rsidRDefault="00B334F1" w:rsidP="00B334F1">
            <w:r w:rsidRPr="00B334F1">
              <w:t>Изменение размера холста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2A42B" w14:textId="7C7DBE97" w:rsidR="00B334F1" w:rsidRPr="00C15883" w:rsidRDefault="00B334F1" w:rsidP="00B334F1">
            <w:r w:rsidRPr="00B334F1">
              <w:t>Размер меняется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D62B" w14:textId="5468D727" w:rsidR="00B334F1" w:rsidRPr="00C15883" w:rsidRDefault="00B334F1" w:rsidP="00B334F1">
            <w:r w:rsidRPr="00B334F1">
              <w:t>Соответствует</w:t>
            </w:r>
            <w:r>
              <w:t xml:space="preserve"> ожидаемому</w:t>
            </w:r>
          </w:p>
        </w:tc>
      </w:tr>
    </w:tbl>
    <w:p w14:paraId="1E4EB730" w14:textId="3CA46BBF" w:rsidR="00ED4C59" w:rsidRDefault="001C1B3C" w:rsidP="00ED4C59">
      <w:pPr>
        <w:pStyle w:val="a3"/>
      </w:pPr>
      <w:r w:rsidRPr="001C1B3C">
        <w:lastRenderedPageBreak/>
        <w:t xml:space="preserve">В процессе тестирования также была проверена работа приложения в различных режимах. На рисунке </w:t>
      </w:r>
      <w:r w:rsidR="00A36D5E">
        <w:t>4</w:t>
      </w:r>
      <w:r w:rsidRPr="001C1B3C">
        <w:t xml:space="preserve"> представлен процесс рисования в разработанном приложении</w:t>
      </w:r>
      <w:r w:rsidR="00825E51">
        <w:rPr>
          <w:lang w:val="en-US"/>
        </w:rPr>
        <w:t xml:space="preserve"> [4]</w:t>
      </w:r>
      <w:r w:rsidRPr="001C1B3C">
        <w:t>.</w:t>
      </w:r>
    </w:p>
    <w:p w14:paraId="361A969E" w14:textId="3D56EACF" w:rsidR="001C1B3C" w:rsidRDefault="001C1B3C" w:rsidP="001C1B3C">
      <w:pPr>
        <w:pStyle w:val="a3"/>
      </w:pPr>
      <w:r w:rsidRPr="001C1B3C">
        <w:rPr>
          <w:noProof/>
        </w:rPr>
        <w:drawing>
          <wp:anchor distT="0" distB="0" distL="114300" distR="114300" simplePos="0" relativeHeight="251661312" behindDoc="0" locked="0" layoutInCell="1" allowOverlap="1" wp14:anchorId="181497B6" wp14:editId="7E8E8A3C">
            <wp:simplePos x="0" y="0"/>
            <wp:positionH relativeFrom="margin">
              <wp:align>left</wp:align>
            </wp:positionH>
            <wp:positionV relativeFrom="paragraph">
              <wp:posOffset>422393</wp:posOffset>
            </wp:positionV>
            <wp:extent cx="5939790" cy="2783205"/>
            <wp:effectExtent l="0" t="0" r="381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A56B7" w14:textId="26B818E9" w:rsidR="001C1B3C" w:rsidRDefault="001C1B3C" w:rsidP="001C1B3C">
      <w:pPr>
        <w:pStyle w:val="afd"/>
      </w:pPr>
      <w:r w:rsidRPr="001C1B3C">
        <w:t xml:space="preserve">Рисунок </w:t>
      </w:r>
      <w:r w:rsidR="00801539">
        <w:t>4</w:t>
      </w:r>
      <w:r w:rsidRPr="001C1B3C">
        <w:t xml:space="preserve"> – Детский графический редактор. Процесс рисования</w:t>
      </w:r>
    </w:p>
    <w:p w14:paraId="25A73618" w14:textId="19941D6F" w:rsidR="009F7492" w:rsidRDefault="009F7492" w:rsidP="00484A46">
      <w:pPr>
        <w:pStyle w:val="a3"/>
      </w:pPr>
      <w:r w:rsidRPr="009F7492">
        <w:t xml:space="preserve">Как видно на рисунке </w:t>
      </w:r>
      <w:r w:rsidR="00801539">
        <w:t>4</w:t>
      </w:r>
      <w:r w:rsidRPr="009F7492">
        <w:t xml:space="preserve">, интерфейс программы остается интуитивно понятным даже в процессе активного рисования. Ребенок может свободно перемещать курсор мыши по белому холсту, оставляя за собой след выбранным цветом и размером кисти. В правой части панели инструментов отображается текущий выбранный цвет (он подсвечен золотой рамкой), а также активный инструмент – кисть или ластик. В нижней части окна статусная строка показывает количество нарисованных штрихов, что помогает ребенку видеть результат своей работы. Все элементы управления расположены таким образом, чтобы не мешать процессу рисования и быть легко доступными. </w:t>
      </w:r>
      <w:r w:rsidR="00366091" w:rsidRPr="008133C0">
        <w:t xml:space="preserve">В таблице </w:t>
      </w:r>
      <w:r w:rsidR="00366091">
        <w:t>7</w:t>
      </w:r>
      <w:r w:rsidR="00366091" w:rsidRPr="008133C0">
        <w:t xml:space="preserve"> представлены </w:t>
      </w:r>
      <w:r w:rsidR="00366091" w:rsidRPr="00366091">
        <w:t>Результаты тестирования модулей</w:t>
      </w:r>
      <w:r w:rsidR="00366091" w:rsidRPr="008133C0">
        <w:t>.</w:t>
      </w:r>
    </w:p>
    <w:p w14:paraId="54EC46EB" w14:textId="77777777" w:rsidR="000667AA" w:rsidRDefault="000667AA" w:rsidP="009F7492">
      <w:pPr>
        <w:pStyle w:val="a3"/>
      </w:pPr>
    </w:p>
    <w:p w14:paraId="716CEE62" w14:textId="77777777" w:rsidR="000667AA" w:rsidRDefault="000667AA" w:rsidP="009F7492">
      <w:pPr>
        <w:pStyle w:val="a3"/>
      </w:pPr>
    </w:p>
    <w:tbl>
      <w:tblPr>
        <w:tblpPr w:leftFromText="180" w:rightFromText="180" w:vertAnchor="page" w:horzAnchor="margin" w:tblpX="-572" w:tblpY="2128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534"/>
        <w:gridCol w:w="10"/>
        <w:gridCol w:w="3539"/>
      </w:tblGrid>
      <w:tr w:rsidR="000667AA" w:rsidRPr="001B17C1" w14:paraId="5E58C73E" w14:textId="77777777" w:rsidTr="00E13579">
        <w:trPr>
          <w:trHeight w:val="394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77858" w14:textId="130B242A" w:rsidR="000667AA" w:rsidRPr="001B17C1" w:rsidRDefault="000667AA" w:rsidP="00E13579">
            <w:pPr>
              <w:jc w:val="center"/>
              <w:rPr>
                <w:b/>
                <w:bCs/>
              </w:rPr>
            </w:pPr>
            <w:r w:rsidRPr="000667AA">
              <w:rPr>
                <w:b/>
                <w:bCs/>
              </w:rPr>
              <w:lastRenderedPageBreak/>
              <w:t>Исключение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0BBF5" w14:textId="24DAA635" w:rsidR="000667AA" w:rsidRPr="001B17C1" w:rsidRDefault="000667AA" w:rsidP="00E13579">
            <w:pPr>
              <w:jc w:val="center"/>
              <w:rPr>
                <w:b/>
                <w:bCs/>
              </w:rPr>
            </w:pPr>
            <w:r w:rsidRPr="000667AA">
              <w:rPr>
                <w:b/>
                <w:bCs/>
              </w:rPr>
              <w:t>Причина возникновения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86BC" w14:textId="19047E1F" w:rsidR="000667AA" w:rsidRPr="00C15883" w:rsidRDefault="000667AA" w:rsidP="00E13579">
            <w:pPr>
              <w:jc w:val="center"/>
              <w:rPr>
                <w:b/>
                <w:bCs/>
              </w:rPr>
            </w:pPr>
            <w:r w:rsidRPr="000667AA">
              <w:rPr>
                <w:b/>
                <w:bCs/>
              </w:rPr>
              <w:t>Действие программы</w:t>
            </w:r>
          </w:p>
        </w:tc>
      </w:tr>
      <w:tr w:rsidR="000667AA" w:rsidRPr="001B17C1" w14:paraId="4F4FFB5E" w14:textId="77777777" w:rsidTr="00E13579">
        <w:trPr>
          <w:trHeight w:val="2148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7369" w14:textId="3E5FF981" w:rsidR="000667AA" w:rsidRPr="00D6459C" w:rsidRDefault="000667AA" w:rsidP="00E13579">
            <w:pPr>
              <w:rPr>
                <w:lang w:val="en-US"/>
              </w:rPr>
            </w:pPr>
            <w:r w:rsidRPr="000667AA">
              <w:t>FileNotFoundException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4D79" w14:textId="5BA117A8" w:rsidR="000667AA" w:rsidRPr="000667AA" w:rsidRDefault="000667AA" w:rsidP="00E13579">
            <w:r w:rsidRPr="000667AA">
              <w:t>Файл не найден при загрузке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0FBFD" w14:textId="7EAD980B" w:rsidR="000667AA" w:rsidRPr="00C15883" w:rsidRDefault="000667AA" w:rsidP="00E13579">
            <w:r w:rsidRPr="000667AA">
              <w:t xml:space="preserve">Вывод сообщения пользователю </w:t>
            </w:r>
            <w:r>
              <w:t>«</w:t>
            </w:r>
            <w:r w:rsidRPr="000667AA">
              <w:t>Файл не найден. Проверьте, существует ли файл, и попробуйте снова.</w:t>
            </w:r>
            <w:r>
              <w:t>»</w:t>
            </w:r>
          </w:p>
        </w:tc>
      </w:tr>
      <w:tr w:rsidR="000667AA" w:rsidRPr="001B17C1" w14:paraId="3D857CE2" w14:textId="77777777" w:rsidTr="00E13579">
        <w:trPr>
          <w:trHeight w:val="253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128D" w14:textId="2268D900" w:rsidR="000667AA" w:rsidRDefault="000667AA" w:rsidP="00E13579">
            <w:pPr>
              <w:rPr>
                <w:lang w:val="en-US"/>
              </w:rPr>
            </w:pPr>
            <w:r w:rsidRPr="000667AA">
              <w:t>IOException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770E" w14:textId="22174BE4" w:rsidR="000667AA" w:rsidRDefault="000667AA" w:rsidP="00E13579">
            <w:pPr>
              <w:rPr>
                <w:lang w:val="en-US"/>
              </w:rPr>
            </w:pPr>
            <w:r w:rsidRPr="000667AA">
              <w:t>Ошибка ввода/вывода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00AB" w14:textId="75DC998C" w:rsidR="000667AA" w:rsidRPr="00C15883" w:rsidRDefault="000667AA" w:rsidP="00E13579">
            <w:r w:rsidRPr="000667AA">
              <w:t>Вывод сообщения пользователю</w:t>
            </w:r>
            <w:r>
              <w:t xml:space="preserve"> «</w:t>
            </w:r>
            <w:r w:rsidRPr="000667AA">
              <w:t>Ошибка доступа к файлу. Возможно, файл используется другой программой или у вас нет прав на запись.</w:t>
            </w:r>
            <w:r>
              <w:t>»</w:t>
            </w:r>
          </w:p>
        </w:tc>
      </w:tr>
      <w:tr w:rsidR="000667AA" w:rsidRPr="001B17C1" w14:paraId="5A9FA9EC" w14:textId="77777777" w:rsidTr="00E13579">
        <w:trPr>
          <w:trHeight w:val="1985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4BEFF" w14:textId="1FFF6022" w:rsidR="000667AA" w:rsidRDefault="000667AA" w:rsidP="00E13579">
            <w:pPr>
              <w:rPr>
                <w:lang w:val="en-US"/>
              </w:rPr>
            </w:pPr>
            <w:r w:rsidRPr="000667AA">
              <w:t>FormatException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00EC2" w14:textId="5D457D6A" w:rsidR="000667AA" w:rsidRDefault="000667AA" w:rsidP="00E13579">
            <w:pPr>
              <w:rPr>
                <w:lang w:val="en-US"/>
              </w:rPr>
            </w:pPr>
            <w:r w:rsidRPr="000667AA">
              <w:t>Неверный формат данных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0550" w14:textId="0A898AF8" w:rsidR="000667AA" w:rsidRPr="00C15883" w:rsidRDefault="000667AA" w:rsidP="00E13579">
            <w:r w:rsidRPr="000667AA">
              <w:t>Вывод сообщения пользователю</w:t>
            </w:r>
            <w:r>
              <w:t xml:space="preserve"> «</w:t>
            </w:r>
            <w:r w:rsidRPr="000667AA">
              <w:t>Неверный формат файла. Пожалуйста, выберите файл в формате ISF.</w:t>
            </w:r>
            <w:r>
              <w:t>»</w:t>
            </w:r>
          </w:p>
        </w:tc>
      </w:tr>
      <w:tr w:rsidR="000667AA" w:rsidRPr="001B17C1" w14:paraId="58E17599" w14:textId="77777777" w:rsidTr="00E13579">
        <w:trPr>
          <w:trHeight w:val="2255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F73C" w14:textId="59701C30" w:rsidR="000667AA" w:rsidRPr="000667AA" w:rsidRDefault="000667AA" w:rsidP="00E13579">
            <w:r w:rsidRPr="000667AA">
              <w:t>ArgumentException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87D9" w14:textId="08A8E05A" w:rsidR="000667AA" w:rsidRPr="000667AA" w:rsidRDefault="000667AA" w:rsidP="00E13579">
            <w:r w:rsidRPr="000667AA">
              <w:t>Выход за пределы допустимого диапазона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5B82" w14:textId="5FC4BF2F" w:rsidR="000667AA" w:rsidRPr="00B334F1" w:rsidRDefault="000667AA" w:rsidP="00E13579">
            <w:r w:rsidRPr="000667AA">
              <w:t>Вывод сообщения пользователю</w:t>
            </w:r>
            <w:r>
              <w:t xml:space="preserve"> «</w:t>
            </w:r>
            <w:r w:rsidRPr="000667AA">
              <w:t>Значение должно быть от 100 до 2000. Введенное значение скорректировано.</w:t>
            </w:r>
            <w:r>
              <w:t>»</w:t>
            </w:r>
          </w:p>
        </w:tc>
      </w:tr>
      <w:tr w:rsidR="000667AA" w:rsidRPr="001B17C1" w14:paraId="0B3771F7" w14:textId="77777777" w:rsidTr="00E13579">
        <w:trPr>
          <w:trHeight w:val="2127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B0421" w14:textId="7E7AFC6C" w:rsidR="000667AA" w:rsidRPr="000667AA" w:rsidRDefault="000667AA" w:rsidP="00E13579">
            <w:r w:rsidRPr="000667AA">
              <w:t>NullReferenceException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A1438" w14:textId="15BB7FB4" w:rsidR="000667AA" w:rsidRPr="000667AA" w:rsidRDefault="000667AA" w:rsidP="00E13579">
            <w:r w:rsidRPr="000667AA">
              <w:t>Попытка сохранить пустой рисунок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84F4" w14:textId="33802959" w:rsidR="000667AA" w:rsidRPr="00B334F1" w:rsidRDefault="000667AA" w:rsidP="00E13579">
            <w:r w:rsidRPr="000667AA">
              <w:t>Вывод сообщения пользователю</w:t>
            </w:r>
            <w:r w:rsidR="000422B3">
              <w:t xml:space="preserve"> «</w:t>
            </w:r>
            <w:r w:rsidR="000422B3" w:rsidRPr="000422B3">
              <w:t>Нечего сохранять. Сначала нарисуйте что-нибудь.</w:t>
            </w:r>
            <w:r w:rsidR="000422B3">
              <w:t>»</w:t>
            </w:r>
          </w:p>
        </w:tc>
      </w:tr>
    </w:tbl>
    <w:p w14:paraId="2F4781F1" w14:textId="238A47BC" w:rsidR="000667AA" w:rsidRPr="00E6668A" w:rsidRDefault="000667AA" w:rsidP="000667AA">
      <w:pPr>
        <w:pStyle w:val="affd"/>
        <w:rPr>
          <w:lang w:val="en-US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</w:t>
      </w:r>
      <w:r w:rsidR="0016652A">
        <w:rPr>
          <w:spacing w:val="40"/>
        </w:rPr>
        <w:t>7</w:t>
      </w:r>
      <w:r>
        <w:rPr>
          <w:spacing w:val="40"/>
        </w:rPr>
        <w:t xml:space="preserve"> – </w:t>
      </w:r>
      <w:r w:rsidRPr="00B334F1">
        <w:rPr>
          <w:spacing w:val="40"/>
        </w:rPr>
        <w:t>Результаты тестирования модулей</w:t>
      </w:r>
    </w:p>
    <w:p w14:paraId="3234AD14" w14:textId="1FB2D6C0" w:rsidR="00F116CE" w:rsidRDefault="00F116CE" w:rsidP="00F116CE">
      <w:pPr>
        <w:pStyle w:val="1"/>
      </w:pPr>
      <w:bookmarkStart w:id="13" w:name="_Toc227004734"/>
      <w:bookmarkEnd w:id="1"/>
      <w:r>
        <w:lastRenderedPageBreak/>
        <w:t>Выполнение работ по ПМ.0</w:t>
      </w:r>
      <w:bookmarkEnd w:id="13"/>
      <w:r w:rsidR="00174B64">
        <w:t>4</w:t>
      </w:r>
    </w:p>
    <w:p w14:paraId="7D3D10A7" w14:textId="5C8ADD48" w:rsidR="00BE246A" w:rsidRPr="00BE246A" w:rsidRDefault="00BE246A" w:rsidP="00BE246A">
      <w:pPr>
        <w:pStyle w:val="2"/>
        <w:spacing w:after="160" w:line="259" w:lineRule="auto"/>
        <w:rPr>
          <w:bCs/>
        </w:rPr>
      </w:pPr>
      <w:bookmarkStart w:id="14" w:name="_Toc227004735"/>
      <w:r w:rsidRPr="00BE246A">
        <w:rPr>
          <w:bCs/>
        </w:rPr>
        <w:t>Настройка и конфигурирование программного обеспечения</w:t>
      </w:r>
      <w:bookmarkEnd w:id="14"/>
    </w:p>
    <w:p w14:paraId="61AEA449" w14:textId="77777777" w:rsidR="00BE246A" w:rsidRDefault="00BE246A">
      <w:pPr>
        <w:spacing w:after="160" w:line="259" w:lineRule="auto"/>
        <w:jc w:val="left"/>
      </w:pPr>
    </w:p>
    <w:p w14:paraId="3D1A3E80" w14:textId="77777777" w:rsidR="00BE246A" w:rsidRDefault="00BE246A" w:rsidP="00BE246A">
      <w:pPr>
        <w:pStyle w:val="a3"/>
      </w:pPr>
      <w:r w:rsidRPr="00BE246A">
        <w:t xml:space="preserve">Одной из ключевых задач сопровождения является настройка параметров приложения в соответствии с потребностями конечных пользователей. </w:t>
      </w:r>
    </w:p>
    <w:p w14:paraId="7FF79536" w14:textId="1CC7EEA0" w:rsidR="00BE246A" w:rsidRDefault="00BE246A" w:rsidP="00BE246A">
      <w:pPr>
        <w:pStyle w:val="a3"/>
      </w:pPr>
      <w:r w:rsidRPr="00BE246A">
        <w:t>В разработанном графическом редакторе были реализованы возможности настройки размера рабочего холста и выбора цветовой палитры. Эти параметры были вынесены в пользовательский интерфейс, что позволяет изменять их без необходимости внесения правок в программный код. Это особенно важно, так как дети могут иметь разные предпочтения: кому-то нравится рисовать на маленьком холсте, кому-то – на большом.</w:t>
      </w:r>
    </w:p>
    <w:p w14:paraId="0D70004B" w14:textId="77777777" w:rsidR="00BE246A" w:rsidRDefault="00BE246A" w:rsidP="00BE246A">
      <w:pPr>
        <w:pStyle w:val="a3"/>
      </w:pPr>
      <w:r w:rsidRPr="00BE246A">
        <w:t xml:space="preserve">В ходе сопровождения была проведена настройка параметров размера холста. Как уже отмечалось ранее в разделе 2, пользователь может изменять ширину и высоту рабочей области в диапазоне от 100 до 2000 пикселей. При проведении работ по сопровождению были протестированы различные конфигурации размера холста и выявлены оптимальные значения по умолчанию: ширина 800 пикселей и высота 500 пикселей. </w:t>
      </w:r>
    </w:p>
    <w:p w14:paraId="3DB41E72" w14:textId="4F65966F" w:rsidR="00BE246A" w:rsidRDefault="00763DA4" w:rsidP="008133C0">
      <w:pPr>
        <w:pStyle w:val="a3"/>
      </w:pPr>
      <w:r w:rsidRPr="00763DA4">
        <w:t>Также в рамках настройки программного обеспечения была проведена оптимизация цветовой палитры.</w:t>
      </w:r>
      <w:r>
        <w:t xml:space="preserve"> </w:t>
      </w:r>
      <w:r w:rsidR="00550231" w:rsidRPr="00550231">
        <w:t xml:space="preserve">В процессе тестирования выяснилось, что некоторые цвета могут быть недостаточно контрастными на белом фоне холста. </w:t>
      </w:r>
      <w:r w:rsidR="00BE246A" w:rsidRPr="00BE246A">
        <w:t xml:space="preserve">Данные параметры были выбраны не случайно – они обеспечивают комфортное отображение рисунка на большинстве современных мониторов без необходимости использования полос прокрутки, но при этом оставляют достаточно пространства для творчества. В таблице </w:t>
      </w:r>
      <w:r w:rsidR="00606031">
        <w:t>9</w:t>
      </w:r>
      <w:r w:rsidR="00BE246A" w:rsidRPr="00BE246A">
        <w:t xml:space="preserve"> представлены итоговые параметры настройки размера холста после проведения работ по сопровождению.</w:t>
      </w:r>
    </w:p>
    <w:p w14:paraId="26DB5513" w14:textId="77777777" w:rsidR="008133C0" w:rsidRPr="008133C0" w:rsidRDefault="008133C0" w:rsidP="008133C0">
      <w:pPr>
        <w:pStyle w:val="a3"/>
      </w:pPr>
    </w:p>
    <w:p w14:paraId="54D3177A" w14:textId="69F927FB" w:rsidR="008133C0" w:rsidRPr="000D0D18" w:rsidRDefault="008133C0" w:rsidP="00F0755F">
      <w:pPr>
        <w:pStyle w:val="a3"/>
      </w:pPr>
      <w:r w:rsidRPr="008133C0">
        <w:lastRenderedPageBreak/>
        <w:t xml:space="preserve">В таблице </w:t>
      </w:r>
      <w:r w:rsidR="000D1631">
        <w:t>8</w:t>
      </w:r>
      <w:r w:rsidRPr="008133C0">
        <w:t xml:space="preserve"> представлены итоговые параметры настройки размера холста после проведения работ по сопровождению.</w:t>
      </w:r>
    </w:p>
    <w:p w14:paraId="03D97B93" w14:textId="4356CAE3" w:rsidR="000D0D18" w:rsidRPr="00F27A5D" w:rsidRDefault="000D0D18" w:rsidP="000D0D18">
      <w:pPr>
        <w:pStyle w:val="affd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 w:rsidR="000D1631">
        <w:rPr>
          <w:spacing w:val="40"/>
        </w:rPr>
        <w:t xml:space="preserve"> 8 </w:t>
      </w:r>
      <w:r>
        <w:rPr>
          <w:spacing w:val="40"/>
        </w:rPr>
        <w:t xml:space="preserve">– </w:t>
      </w:r>
      <w:r w:rsidR="00F27A5D">
        <w:rPr>
          <w:spacing w:val="40"/>
        </w:rPr>
        <w:t>Параметры настройки размеров</w:t>
      </w:r>
    </w:p>
    <w:p w14:paraId="451CFB17" w14:textId="77777777" w:rsidR="000D0D18" w:rsidRPr="000D0D18" w:rsidRDefault="000D0D18" w:rsidP="00F0755F">
      <w:pPr>
        <w:pStyle w:val="a3"/>
        <w:rPr>
          <w:lang w:val="en-US"/>
        </w:rPr>
      </w:pPr>
    </w:p>
    <w:tbl>
      <w:tblPr>
        <w:tblpPr w:leftFromText="180" w:rightFromText="180" w:vertAnchor="page" w:horzAnchor="margin" w:tblpY="340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1833"/>
        <w:gridCol w:w="2552"/>
        <w:gridCol w:w="2126"/>
      </w:tblGrid>
      <w:tr w:rsidR="00A77864" w:rsidRPr="001B17C1" w14:paraId="38C87B64" w14:textId="0D92D5D0" w:rsidTr="000D0D18">
        <w:trPr>
          <w:trHeight w:val="1264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67A81" w14:textId="77777777" w:rsidR="00A77864" w:rsidRPr="00A77864" w:rsidRDefault="00A77864" w:rsidP="000D0D18">
            <w:pPr>
              <w:spacing w:line="375" w:lineRule="atLeast"/>
              <w:jc w:val="center"/>
              <w:rPr>
                <w:rFonts w:cs="Times New Roman"/>
                <w:b/>
                <w:bCs/>
                <w:szCs w:val="28"/>
              </w:rPr>
            </w:pPr>
            <w:r w:rsidRPr="00A77864">
              <w:rPr>
                <w:rFonts w:cs="Times New Roman"/>
                <w:b/>
                <w:bCs/>
                <w:szCs w:val="28"/>
              </w:rPr>
              <w:t>Параметр</w:t>
            </w:r>
          </w:p>
          <w:p w14:paraId="7480DFBF" w14:textId="290D0D6F" w:rsidR="00A77864" w:rsidRPr="00A77864" w:rsidRDefault="00A77864" w:rsidP="000D0D18">
            <w:pPr>
              <w:spacing w:line="375" w:lineRule="atLeast"/>
              <w:rPr>
                <w:rFonts w:ascii="Segoe UI" w:hAnsi="Segoe UI" w:cs="Segoe UI"/>
                <w:b/>
                <w:bCs/>
                <w:color w:val="F9FAFB"/>
                <w:sz w:val="23"/>
                <w:szCs w:val="23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9841" w14:textId="4B0C64B1" w:rsidR="00A77864" w:rsidRPr="00A77864" w:rsidRDefault="00A77864" w:rsidP="000D0D18">
            <w:pPr>
              <w:rPr>
                <w:b/>
                <w:bCs/>
                <w:lang w:val="en-US"/>
              </w:rPr>
            </w:pPr>
            <w:r w:rsidRPr="00A77864">
              <w:rPr>
                <w:b/>
                <w:bCs/>
              </w:rPr>
              <w:t>Минимальное значение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19E74" w14:textId="24EC5AC1" w:rsidR="00A77864" w:rsidRPr="00A77864" w:rsidRDefault="00A77864" w:rsidP="000D0D18">
            <w:pPr>
              <w:rPr>
                <w:b/>
                <w:bCs/>
              </w:rPr>
            </w:pPr>
            <w:r w:rsidRPr="00A77864">
              <w:rPr>
                <w:b/>
                <w:bCs/>
              </w:rPr>
              <w:t>Максимальное значение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3639" w14:textId="797F49E1" w:rsidR="00A77864" w:rsidRPr="00A77864" w:rsidRDefault="00A77864" w:rsidP="000D0D18">
            <w:pPr>
              <w:rPr>
                <w:b/>
                <w:bCs/>
              </w:rPr>
            </w:pPr>
            <w:r w:rsidRPr="00A77864">
              <w:rPr>
                <w:b/>
                <w:bCs/>
              </w:rPr>
              <w:t>Значение по умолчанию</w:t>
            </w:r>
          </w:p>
        </w:tc>
      </w:tr>
      <w:tr w:rsidR="00A77864" w:rsidRPr="001B17C1" w14:paraId="24A10667" w14:textId="762A023E" w:rsidTr="000D0D18">
        <w:trPr>
          <w:trHeight w:val="1407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28E74" w14:textId="7DCC031F" w:rsidR="00A77864" w:rsidRPr="000667AA" w:rsidRDefault="00A77864" w:rsidP="000D0D18">
            <w:r w:rsidRPr="00A77864">
              <w:t>Ширина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0441" w14:textId="2E1D23D1" w:rsidR="00A77864" w:rsidRPr="000667AA" w:rsidRDefault="00A77864" w:rsidP="000D0D18">
            <w:r w:rsidRPr="00A77864">
              <w:t>100 px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0253A" w14:textId="463FDA57" w:rsidR="00A77864" w:rsidRPr="00B334F1" w:rsidRDefault="00A77864" w:rsidP="000D0D18">
            <w:r w:rsidRPr="00A77864">
              <w:t>2000 px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5070C" w14:textId="2CF43FFE" w:rsidR="00A77864" w:rsidRPr="000667AA" w:rsidRDefault="00A77864" w:rsidP="000D0D18">
            <w:r w:rsidRPr="00A77864">
              <w:t>800 px</w:t>
            </w:r>
          </w:p>
        </w:tc>
      </w:tr>
      <w:tr w:rsidR="00A77864" w:rsidRPr="001B17C1" w14:paraId="36B27E95" w14:textId="0A0C4163" w:rsidTr="000D0D18">
        <w:trPr>
          <w:trHeight w:val="14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5936" w14:textId="31630A84" w:rsidR="00A77864" w:rsidRPr="000667AA" w:rsidRDefault="00A77864" w:rsidP="000D0D18">
            <w:r w:rsidRPr="00A77864">
              <w:t>Высота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E4482" w14:textId="3FC30812" w:rsidR="00A77864" w:rsidRPr="000667AA" w:rsidRDefault="00A77864" w:rsidP="000D0D18">
            <w:r w:rsidRPr="00A77864">
              <w:t>100 px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0B8A" w14:textId="2FD0D822" w:rsidR="00A77864" w:rsidRPr="00B334F1" w:rsidRDefault="00A77864" w:rsidP="000D0D18">
            <w:r w:rsidRPr="00A77864">
              <w:t>2000 px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2745" w14:textId="26B3CD01" w:rsidR="00A77864" w:rsidRPr="000667AA" w:rsidRDefault="00A77864" w:rsidP="000D0D18">
            <w:r w:rsidRPr="00A77864">
              <w:t>500 px</w:t>
            </w:r>
          </w:p>
        </w:tc>
      </w:tr>
    </w:tbl>
    <w:p w14:paraId="14B43BEF" w14:textId="1D6BAF96" w:rsidR="00F0755F" w:rsidRDefault="00F0755F" w:rsidP="00F0755F">
      <w:pPr>
        <w:pStyle w:val="a3"/>
        <w:ind w:firstLine="0"/>
      </w:pPr>
    </w:p>
    <w:p w14:paraId="7276EAFB" w14:textId="34D8F6F5" w:rsidR="00F0755F" w:rsidRDefault="00C66133" w:rsidP="00C66133">
      <w:pPr>
        <w:pStyle w:val="a3"/>
      </w:pPr>
      <w:r w:rsidRPr="00C66133">
        <w:t>В процессе тестирования выяснилось, что некоторые цвета могут быть недостаточно контрастными на белом фоне холста. Например, светло-желтый плохо виден на белом фоне, поэтому был заменен на более насыщенный желтый (#FFFF00). Для решения этой проблемы были скорректированы оттенки цветов, а также добавлена визуальная подсветка выбранного цвета золотой рамкой. Это позволяет ребенку всегда точно знать, какой цвет активен в данный момент</w:t>
      </w:r>
      <w:r>
        <w:t xml:space="preserve"> н</w:t>
      </w:r>
      <w:r w:rsidRPr="00C66133">
        <w:t xml:space="preserve">а рисунке </w:t>
      </w:r>
      <w:r w:rsidR="00FE3902">
        <w:t>5</w:t>
      </w:r>
      <w:r w:rsidRPr="00C66133">
        <w:t xml:space="preserve"> представлена панель выбора цветов в окончательном виде после проведения настроек.</w:t>
      </w:r>
    </w:p>
    <w:p w14:paraId="6108D33A" w14:textId="0A045D98" w:rsidR="004227C2" w:rsidRPr="00C66133" w:rsidRDefault="00526CDF" w:rsidP="004227C2">
      <w:pPr>
        <w:pStyle w:val="a3"/>
        <w:ind w:firstLine="0"/>
      </w:pPr>
      <w:r w:rsidRPr="004227C2">
        <w:rPr>
          <w:noProof/>
        </w:rPr>
        <w:drawing>
          <wp:anchor distT="0" distB="0" distL="114300" distR="114300" simplePos="0" relativeHeight="251662336" behindDoc="0" locked="0" layoutInCell="1" allowOverlap="1" wp14:anchorId="67D826C8" wp14:editId="7379575B">
            <wp:simplePos x="0" y="0"/>
            <wp:positionH relativeFrom="margin">
              <wp:align>center</wp:align>
            </wp:positionH>
            <wp:positionV relativeFrom="paragraph">
              <wp:posOffset>449536</wp:posOffset>
            </wp:positionV>
            <wp:extent cx="3943900" cy="438211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81866" w14:textId="6A0420EB" w:rsidR="004227C2" w:rsidRPr="004227C2" w:rsidRDefault="004227C2" w:rsidP="004227C2">
      <w:pPr>
        <w:pStyle w:val="afd"/>
      </w:pPr>
      <w:r w:rsidRPr="004227C2">
        <w:t xml:space="preserve">Рисунок 5 – Детский графический редактор. </w:t>
      </w:r>
      <w:r w:rsidR="00CF3C85" w:rsidRPr="00CF3C85">
        <w:t>Панель выбора цвета</w:t>
      </w:r>
    </w:p>
    <w:p w14:paraId="1CF92777" w14:textId="49A2F71F" w:rsidR="008133C0" w:rsidRPr="00BE246A" w:rsidRDefault="008133C0" w:rsidP="00CF3C85">
      <w:pPr>
        <w:spacing w:after="160" w:line="259" w:lineRule="auto"/>
        <w:jc w:val="left"/>
      </w:pPr>
    </w:p>
    <w:p w14:paraId="2DE1F535" w14:textId="3FCD2DFE" w:rsidR="007B1296" w:rsidRDefault="001E1E5A" w:rsidP="007B1296">
      <w:pPr>
        <w:pStyle w:val="2"/>
      </w:pPr>
      <w:bookmarkStart w:id="15" w:name="_Toc227004736"/>
      <w:r w:rsidRPr="001E1E5A">
        <w:lastRenderedPageBreak/>
        <w:t>Диагностика и устранение ошибок</w:t>
      </w:r>
      <w:bookmarkEnd w:id="15"/>
    </w:p>
    <w:p w14:paraId="40A1FE68" w14:textId="224E46D2" w:rsidR="005D0D14" w:rsidRDefault="001E1E5A" w:rsidP="005D0D14">
      <w:pPr>
        <w:pStyle w:val="a3"/>
      </w:pPr>
      <w:r w:rsidRPr="001E1E5A">
        <w:t>В процессе эксплуатации программного обеспечения неизбежно возникают ситуации, которые могут привести к ошибкам. Задача сопровождения – своевременно выявлять такие ситуации и устранять их. В ходе работ по ПМ.04 была проведена диагностика разработанного приложения по следующим направлениям: работа с файловой системой (сохранение и загрузка рисунков), обработка пользовательского ввода (изменение размера холста), работа с периферийными устройствами (печать).</w:t>
      </w:r>
    </w:p>
    <w:p w14:paraId="049E3DFA" w14:textId="2E562855" w:rsidR="005D0D14" w:rsidRPr="00094DC9" w:rsidRDefault="00606031" w:rsidP="00606031">
      <w:pPr>
        <w:pStyle w:val="a3"/>
      </w:pPr>
      <w:r w:rsidRPr="00606031">
        <w:t>В результате диагностики были выявлены потенциальные проблемные места. Например, при попытке загрузить файл в неверном формате программа могла аварийно завершаться. Для устранения этой ошибки был добавлен блок обработки исключений, который перехватывает ошибки и выводит понятное пользователю сообщение вместо аварийного завершения. Типы обрабатываемых исключений и соответствующие сообщения подробно описаны в таблице 8 раздела 2.3.</w:t>
      </w:r>
    </w:p>
    <w:p w14:paraId="5C7ACF1A" w14:textId="2E0AD970" w:rsidR="000D0D18" w:rsidRPr="000D0D18" w:rsidRDefault="000D0D18" w:rsidP="00606031">
      <w:pPr>
        <w:pStyle w:val="a3"/>
      </w:pPr>
      <w:r w:rsidRPr="000D0D18">
        <w:t>Кроме обработки программных исключений, в процессе сопровождения был проведен анализ пользовательских ошибок – ситуаций, когда программа работает корректно, но пользователь выполняет действия, приводящие к нежелательным последствиям. Например, в ходе тестирования выяснилось, что дети часто случайно нажимают кнопку «Очистить», теряя свой рисунок. Для решения этой проблемы был добавлен диалог подтверждения очистки.</w:t>
      </w:r>
    </w:p>
    <w:p w14:paraId="22134749" w14:textId="0C022BE5" w:rsidR="003A3961" w:rsidRDefault="003A3961" w:rsidP="000D0D18">
      <w:pPr>
        <w:pStyle w:val="a3"/>
      </w:pPr>
      <w:r w:rsidRPr="003A3961">
        <w:t>Для предотвращения потери результатов работы пользователя при закрытии программы был реализован диалог подтверждения с предложением сохранить рисунок. Данная функция была добавлена после анализа типичных ошибок пользователей, которые случайно закрывали программу, теряя свои рисунки.</w:t>
      </w:r>
    </w:p>
    <w:p w14:paraId="406EAB15" w14:textId="77777777" w:rsidR="00EA5E17" w:rsidRDefault="00EA5E17" w:rsidP="00EA5E17">
      <w:pPr>
        <w:pStyle w:val="a3"/>
      </w:pPr>
      <w:r w:rsidRPr="008133C0">
        <w:t xml:space="preserve">В таблице </w:t>
      </w:r>
      <w:r>
        <w:t>9</w:t>
      </w:r>
      <w:r w:rsidRPr="008133C0">
        <w:t xml:space="preserve"> представлены итоговые параметры настройки размера холста после проведения работ по сопровождению.</w:t>
      </w:r>
    </w:p>
    <w:p w14:paraId="14F2C4A5" w14:textId="77777777" w:rsidR="00EA5E17" w:rsidRDefault="00EA5E17" w:rsidP="000D0D18">
      <w:pPr>
        <w:pStyle w:val="a3"/>
      </w:pPr>
    </w:p>
    <w:tbl>
      <w:tblPr>
        <w:tblpPr w:leftFromText="180" w:rightFromText="180" w:vertAnchor="page" w:horzAnchor="margin" w:tblpY="2044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25"/>
        <w:gridCol w:w="3119"/>
      </w:tblGrid>
      <w:tr w:rsidR="0009042E" w:rsidRPr="001B17C1" w14:paraId="22EB7410" w14:textId="77777777" w:rsidTr="0009042E">
        <w:trPr>
          <w:trHeight w:val="1264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1054" w14:textId="11850423" w:rsidR="0009042E" w:rsidRPr="00A77864" w:rsidRDefault="0009042E" w:rsidP="00D12C50">
            <w:pPr>
              <w:spacing w:line="375" w:lineRule="atLeast"/>
              <w:rPr>
                <w:rFonts w:ascii="Segoe UI" w:hAnsi="Segoe UI" w:cs="Segoe UI"/>
                <w:b/>
                <w:bCs/>
                <w:color w:val="F9FAFB"/>
                <w:sz w:val="23"/>
                <w:szCs w:val="23"/>
              </w:rPr>
            </w:pPr>
            <w:r w:rsidRPr="0009042E">
              <w:rPr>
                <w:rFonts w:cs="Times New Roman"/>
                <w:b/>
                <w:bCs/>
                <w:szCs w:val="28"/>
              </w:rPr>
              <w:lastRenderedPageBreak/>
              <w:t>Ситуация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6B83" w14:textId="0F9675C3" w:rsidR="0009042E" w:rsidRPr="00A77864" w:rsidRDefault="000A17ED" w:rsidP="00D12C50">
            <w:pPr>
              <w:rPr>
                <w:b/>
                <w:bCs/>
                <w:lang w:val="en-US"/>
              </w:rPr>
            </w:pPr>
            <w:r w:rsidRPr="000A17ED">
              <w:rPr>
                <w:b/>
                <w:bCs/>
              </w:rPr>
              <w:t>Действие пользователя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6A50" w14:textId="3F428224" w:rsidR="0009042E" w:rsidRPr="00A77864" w:rsidRDefault="000A17ED" w:rsidP="00D12C50">
            <w:pPr>
              <w:rPr>
                <w:b/>
                <w:bCs/>
              </w:rPr>
            </w:pPr>
            <w:r w:rsidRPr="000A17ED">
              <w:rPr>
                <w:b/>
                <w:bCs/>
              </w:rPr>
              <w:t>Способ предотвращения</w:t>
            </w:r>
          </w:p>
        </w:tc>
      </w:tr>
      <w:tr w:rsidR="0009042E" w:rsidRPr="001B17C1" w14:paraId="4B2F7DDE" w14:textId="77777777" w:rsidTr="0009042E">
        <w:trPr>
          <w:trHeight w:val="1407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5ABC" w14:textId="37E0877C" w:rsidR="0009042E" w:rsidRPr="000667AA" w:rsidRDefault="000A17ED" w:rsidP="00D12C50">
            <w:r w:rsidRPr="000A17ED">
              <w:t>Случайная очистка холста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BEBA" w14:textId="7961D4B2" w:rsidR="0009042E" w:rsidRPr="000667AA" w:rsidRDefault="000A17ED" w:rsidP="00D12C50">
            <w:r w:rsidRPr="000A17ED">
              <w:t>Нажатие кнопки «Очистить»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DD02" w14:textId="13A1B8E9" w:rsidR="0009042E" w:rsidRPr="00B334F1" w:rsidRDefault="000A17ED" w:rsidP="00D12C50">
            <w:r w:rsidRPr="000A17ED">
              <w:t xml:space="preserve">Диалог подтверждения: </w:t>
            </w:r>
            <w:r>
              <w:t>«</w:t>
            </w:r>
            <w:r w:rsidRPr="000A17ED">
              <w:t>Очистить весь рисунок?</w:t>
            </w:r>
            <w:r>
              <w:t>»</w:t>
            </w:r>
          </w:p>
        </w:tc>
      </w:tr>
      <w:tr w:rsidR="0009042E" w:rsidRPr="001B17C1" w14:paraId="1774991B" w14:textId="77777777" w:rsidTr="0009042E">
        <w:trPr>
          <w:trHeight w:val="14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C9486" w14:textId="67E495E9" w:rsidR="0009042E" w:rsidRPr="000667AA" w:rsidRDefault="000A17ED" w:rsidP="00D12C50">
            <w:r w:rsidRPr="000A17ED">
              <w:t>Случайное закрытие программы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C195" w14:textId="2F0381F3" w:rsidR="0009042E" w:rsidRPr="000667AA" w:rsidRDefault="000A17ED" w:rsidP="00D12C50">
            <w:r w:rsidRPr="000A17ED">
              <w:t>Нажатие крестика в окне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2FFE" w14:textId="1FBEA603" w:rsidR="0009042E" w:rsidRPr="00B334F1" w:rsidRDefault="000A17ED" w:rsidP="00D12C50">
            <w:r w:rsidRPr="000A17ED">
              <w:t>Диалог подтверждения с предложением сохранить</w:t>
            </w:r>
          </w:p>
        </w:tc>
      </w:tr>
      <w:tr w:rsidR="000A17ED" w:rsidRPr="001B17C1" w14:paraId="396F0C51" w14:textId="77777777" w:rsidTr="0009042E">
        <w:trPr>
          <w:trHeight w:val="14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8C9F3" w14:textId="09855817" w:rsidR="000A17ED" w:rsidRPr="00A77864" w:rsidRDefault="000A17ED" w:rsidP="00D12C50">
            <w:r w:rsidRPr="000A17ED">
              <w:t>Попытка выбрать цвет в режиме ластика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84466" w14:textId="505FC387" w:rsidR="000A17ED" w:rsidRPr="00A77864" w:rsidRDefault="000A17ED" w:rsidP="00D12C50">
            <w:r w:rsidRPr="000A17ED">
              <w:t>Нажатие крестика в окне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BDB9" w14:textId="2EBEF801" w:rsidR="000A17ED" w:rsidRPr="00A77864" w:rsidRDefault="000A17ED" w:rsidP="00D12C50">
            <w:r w:rsidRPr="000A17ED">
              <w:t xml:space="preserve">Блокировка выбора цвета </w:t>
            </w:r>
            <w:r>
              <w:t>и</w:t>
            </w:r>
            <w:r w:rsidRPr="000A17ED">
              <w:t xml:space="preserve"> подсказка</w:t>
            </w:r>
          </w:p>
        </w:tc>
      </w:tr>
      <w:tr w:rsidR="000A17ED" w:rsidRPr="001B17C1" w14:paraId="2D091EC0" w14:textId="77777777" w:rsidTr="0009042E">
        <w:trPr>
          <w:trHeight w:val="14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5C69" w14:textId="5A148EFA" w:rsidR="000A17ED" w:rsidRPr="00A77864" w:rsidRDefault="000A17ED" w:rsidP="00D12C50">
            <w:r w:rsidRPr="000A17ED">
              <w:t>Ввод букв в поля размера холста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E28F3" w14:textId="08AEAC0E" w:rsidR="000A17ED" w:rsidRPr="00A77864" w:rsidRDefault="000A17ED" w:rsidP="00D12C50">
            <w:r w:rsidRPr="000A17ED">
              <w:t>Ввод текста вместо цифр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5AF0C" w14:textId="4962CBFD" w:rsidR="000A17ED" w:rsidRPr="00A77864" w:rsidRDefault="000A17ED" w:rsidP="00D12C50">
            <w:r w:rsidRPr="000A17ED">
              <w:t xml:space="preserve">Валидация ввода </w:t>
            </w:r>
            <w:r>
              <w:t>и</w:t>
            </w:r>
            <w:r w:rsidRPr="000A17ED">
              <w:t xml:space="preserve"> сообщение об ошибке</w:t>
            </w:r>
          </w:p>
        </w:tc>
      </w:tr>
      <w:tr w:rsidR="000A17ED" w:rsidRPr="001B17C1" w14:paraId="283E099B" w14:textId="77777777" w:rsidTr="0009042E">
        <w:trPr>
          <w:trHeight w:val="1410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68D13" w14:textId="630A9E2F" w:rsidR="000A17ED" w:rsidRPr="00A77864" w:rsidRDefault="000A17ED" w:rsidP="00D12C50">
            <w:r w:rsidRPr="000A17ED">
              <w:t>Попытка сохранить пустой рисунок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1B3F" w14:textId="01A0A954" w:rsidR="000A17ED" w:rsidRPr="00A77864" w:rsidRDefault="000A17ED" w:rsidP="00D12C50">
            <w:r w:rsidRPr="000A17ED">
              <w:t>Нажатие «Сохранить» на пустом холсте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17C7" w14:textId="4DEF9647" w:rsidR="000A17ED" w:rsidRPr="00A77864" w:rsidRDefault="000A17ED" w:rsidP="00D12C50">
            <w:r w:rsidRPr="000A17ED">
              <w:t>Сообщение:</w:t>
            </w:r>
            <w:r>
              <w:t xml:space="preserve"> «</w:t>
            </w:r>
            <w:r w:rsidRPr="000A17ED">
              <w:t>Нечего сохранять. Сначала нарисуйте что-нибудь</w:t>
            </w:r>
            <w:r>
              <w:t>»</w:t>
            </w:r>
          </w:p>
        </w:tc>
      </w:tr>
    </w:tbl>
    <w:p w14:paraId="5F0763DF" w14:textId="44B0AFE3" w:rsidR="0009042E" w:rsidRPr="00F27A5D" w:rsidRDefault="0009042E" w:rsidP="0009042E">
      <w:pPr>
        <w:pStyle w:val="affd"/>
      </w:pPr>
      <w:r w:rsidRPr="001B17C1">
        <w:rPr>
          <w:spacing w:val="40"/>
        </w:rPr>
        <w:t>Таблиц</w:t>
      </w:r>
      <w:r>
        <w:rPr>
          <w:spacing w:val="40"/>
        </w:rPr>
        <w:t xml:space="preserve">а </w:t>
      </w:r>
      <w:r w:rsidR="00B85063">
        <w:rPr>
          <w:spacing w:val="40"/>
        </w:rPr>
        <w:t>9</w:t>
      </w:r>
      <w:r>
        <w:rPr>
          <w:spacing w:val="40"/>
        </w:rPr>
        <w:t xml:space="preserve"> – </w:t>
      </w:r>
      <w:r w:rsidRPr="0009042E">
        <w:rPr>
          <w:spacing w:val="40"/>
        </w:rPr>
        <w:t>Предотвращение пользовательских ошибок</w:t>
      </w:r>
    </w:p>
    <w:p w14:paraId="6FC78F9C" w14:textId="77777777" w:rsidR="005D0D14" w:rsidRDefault="005D0D14" w:rsidP="005D0D14">
      <w:pPr>
        <w:pStyle w:val="a3"/>
      </w:pPr>
    </w:p>
    <w:p w14:paraId="14285DAF" w14:textId="1A6A6FB4" w:rsidR="005D0D14" w:rsidRDefault="005163F1" w:rsidP="00C3337D">
      <w:pPr>
        <w:pStyle w:val="a3"/>
      </w:pPr>
      <w:r w:rsidRPr="005163F1">
        <w:t>Для информирования пользователя о текущем состоянии приложения и выполняемых действиях в процессе сопровождения была доработана статусная строка. Она отображается в нижней части главного окна и содержит полезную информацию о работе программы. В ходе тестирования выяснилось, что пользователям (особенно детям) полезно видеть количество нарисованных штрихов – это создает дополнительную мотивацию для творчества.</w:t>
      </w:r>
    </w:p>
    <w:p w14:paraId="39F71D6A" w14:textId="004C1A05" w:rsidR="005D0D14" w:rsidRDefault="005D0D14" w:rsidP="00C3337D">
      <w:pPr>
        <w:spacing w:after="160" w:line="259" w:lineRule="auto"/>
        <w:jc w:val="left"/>
      </w:pPr>
    </w:p>
    <w:p w14:paraId="4007B406" w14:textId="77777777" w:rsidR="00C3337D" w:rsidRDefault="00C3337D" w:rsidP="00C3337D">
      <w:pPr>
        <w:spacing w:after="160" w:line="259" w:lineRule="auto"/>
        <w:jc w:val="left"/>
      </w:pPr>
    </w:p>
    <w:p w14:paraId="387F94E0" w14:textId="77777777" w:rsidR="00C3337D" w:rsidRPr="005D0D14" w:rsidRDefault="00C3337D" w:rsidP="00C3337D">
      <w:pPr>
        <w:spacing w:after="160" w:line="259" w:lineRule="auto"/>
        <w:jc w:val="left"/>
      </w:pPr>
    </w:p>
    <w:p w14:paraId="18BF5B9E" w14:textId="7A9DB75A" w:rsidR="00B50B0F" w:rsidRDefault="00C3337D" w:rsidP="005B491D">
      <w:pPr>
        <w:pStyle w:val="2"/>
      </w:pPr>
      <w:bookmarkStart w:id="16" w:name="_Toc227004737"/>
      <w:r w:rsidRPr="00C3337D">
        <w:lastRenderedPageBreak/>
        <w:t>Документирование процессов сопровождения</w:t>
      </w:r>
      <w:bookmarkEnd w:id="16"/>
    </w:p>
    <w:p w14:paraId="55CAAA99" w14:textId="334AB09C" w:rsidR="00C3337D" w:rsidRDefault="00C3337D" w:rsidP="00C3337D">
      <w:pPr>
        <w:pStyle w:val="a3"/>
      </w:pPr>
      <w:r w:rsidRPr="00C3337D">
        <w:t>Заключительным этапом работ по сопровождению программного обеспечения является документирование. Для пользователей была составлена инструкция по работе с программой, а для разработчиков – техническая документация, описывающая основные модули и их взаимодействие. Документирование позволяет упростить дальнейшее сопровождение и передачу программы другим специалистам.</w:t>
      </w:r>
    </w:p>
    <w:p w14:paraId="6C568557" w14:textId="6B66F86D" w:rsidR="00C3337D" w:rsidRPr="006E11F0" w:rsidRDefault="00C3337D" w:rsidP="006E11F0">
      <w:pPr>
        <w:pStyle w:val="a3"/>
      </w:pPr>
      <w:r w:rsidRPr="006E11F0">
        <w:t>Для удобства работы с программой была составлена краткая инструкция, которая описывает основные действия пользователя. Инструкция ориентирована на детей, поэтому в ней используются простые и понятные формулировки, а также пиктограммы (эмодзи) для визуального восприятия. Инструкция может быть распечатана и повешена рядом с компьютером, чтобы ребенок мог в любой момент посмотреть, как выполнить то или иное действие</w:t>
      </w:r>
      <w:r w:rsidR="006E11F0" w:rsidRPr="006E11F0">
        <w:t xml:space="preserve">. </w:t>
      </w:r>
      <w:r w:rsidRPr="006E11F0">
        <w:t xml:space="preserve">В таблице </w:t>
      </w:r>
      <w:r w:rsidR="007A74CF">
        <w:t>10</w:t>
      </w:r>
      <w:r w:rsidRPr="006E11F0">
        <w:t xml:space="preserve"> представлена инструкция по работе с детским графическим редактором.</w:t>
      </w:r>
    </w:p>
    <w:p w14:paraId="384CC3EF" w14:textId="77777777" w:rsidR="00AF0CB9" w:rsidRPr="00F27A5D" w:rsidRDefault="00AF0CB9" w:rsidP="00AF0CB9">
      <w:pPr>
        <w:pStyle w:val="affd"/>
      </w:pPr>
      <w:r w:rsidRPr="001B17C1">
        <w:rPr>
          <w:spacing w:val="40"/>
        </w:rPr>
        <w:t>Таблиц</w:t>
      </w:r>
      <w:r>
        <w:rPr>
          <w:spacing w:val="40"/>
        </w:rPr>
        <w:t xml:space="preserve">а 10 – </w:t>
      </w:r>
      <w:r w:rsidRPr="0009042E">
        <w:rPr>
          <w:spacing w:val="40"/>
        </w:rPr>
        <w:t>Предотвращение пользовательских ошибок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w:rsidR="00AF0CB9" w:rsidRPr="001B17C1" w14:paraId="29010392" w14:textId="77777777" w:rsidTr="00672627">
        <w:trPr>
          <w:trHeight w:val="45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3EDB3" w14:textId="57520115" w:rsidR="00AF0CB9" w:rsidRPr="001B17C1" w:rsidRDefault="00AF0CB9" w:rsidP="00672627">
            <w:pPr>
              <w:jc w:val="center"/>
              <w:rPr>
                <w:b/>
                <w:bCs/>
              </w:rPr>
            </w:pPr>
            <w:r w:rsidRPr="00AF0CB9">
              <w:rPr>
                <w:b/>
                <w:bCs/>
              </w:rPr>
              <w:t>Действие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C809" w14:textId="7F17B340" w:rsidR="00AF0CB9" w:rsidRPr="001B17C1" w:rsidRDefault="00AF0CB9" w:rsidP="00672627">
            <w:pPr>
              <w:jc w:val="center"/>
              <w:rPr>
                <w:b/>
                <w:bCs/>
              </w:rPr>
            </w:pPr>
            <w:r w:rsidRPr="00AF0CB9">
              <w:rPr>
                <w:b/>
                <w:bCs/>
              </w:rPr>
              <w:t>Описание</w:t>
            </w:r>
          </w:p>
        </w:tc>
      </w:tr>
      <w:tr w:rsidR="00AF0CB9" w:rsidRPr="001B17C1" w14:paraId="19B2FA89" w14:textId="77777777" w:rsidTr="00672627">
        <w:trPr>
          <w:trHeight w:val="597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2CD16" w14:textId="5A35A25D" w:rsidR="00AF0CB9" w:rsidRPr="00D6459C" w:rsidRDefault="00AF0CB9" w:rsidP="00672627">
            <w:pPr>
              <w:rPr>
                <w:lang w:val="en-US"/>
              </w:rPr>
            </w:pPr>
            <w:r w:rsidRPr="00AF0CB9">
              <w:t>Выбор цвета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27EB0" w14:textId="637A2185" w:rsidR="00AF0CB9" w:rsidRPr="00A82102" w:rsidRDefault="00A82102" w:rsidP="00672627">
            <w:r w:rsidRPr="00A82102">
              <w:t>Нажмите на цветную кнопку на панели выбора цвета</w:t>
            </w:r>
          </w:p>
        </w:tc>
      </w:tr>
      <w:tr w:rsidR="00AF0CB9" w:rsidRPr="001B17C1" w14:paraId="6CA6C44B" w14:textId="77777777" w:rsidTr="00672627">
        <w:trPr>
          <w:trHeight w:val="57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1006" w14:textId="72884C48" w:rsidR="00AF0CB9" w:rsidRDefault="00AF0CB9" w:rsidP="00672627">
            <w:pPr>
              <w:rPr>
                <w:lang w:val="en-US"/>
              </w:rPr>
            </w:pPr>
            <w:r w:rsidRPr="00AF0CB9">
              <w:t>Изменение размера кисти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56C6" w14:textId="6E6EBC55" w:rsidR="00AF0CB9" w:rsidRPr="00A82102" w:rsidRDefault="00A82102" w:rsidP="00672627">
            <w:r w:rsidRPr="00A82102">
              <w:t>Передвигайте ползунок «Размер кисти» вправо или влево</w:t>
            </w:r>
          </w:p>
        </w:tc>
      </w:tr>
      <w:tr w:rsidR="00AF0CB9" w:rsidRPr="001B17C1" w14:paraId="2B47244D" w14:textId="77777777" w:rsidTr="00672627">
        <w:trPr>
          <w:trHeight w:val="52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6456" w14:textId="7BC26B56" w:rsidR="00AF0CB9" w:rsidRDefault="00AF0CB9" w:rsidP="00672627">
            <w:pPr>
              <w:rPr>
                <w:lang w:val="en-US"/>
              </w:rPr>
            </w:pPr>
            <w:r w:rsidRPr="00AF0CB9">
              <w:t>Включение ластика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71115" w14:textId="03A3946E" w:rsidR="00AF0CB9" w:rsidRPr="00A82102" w:rsidRDefault="00A82102" w:rsidP="00672627">
            <w:r w:rsidRPr="00A82102">
              <w:t>Нажмите кнопку «Ластик» на панели инструментов</w:t>
            </w:r>
          </w:p>
        </w:tc>
      </w:tr>
      <w:tr w:rsidR="00AF0CB9" w:rsidRPr="001B17C1" w14:paraId="28B8B3D8" w14:textId="77777777" w:rsidTr="00672627">
        <w:trPr>
          <w:trHeight w:val="63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775C" w14:textId="113C394B" w:rsidR="00AF0CB9" w:rsidRDefault="00AF0CB9" w:rsidP="00672627">
            <w:pPr>
              <w:rPr>
                <w:lang w:val="en-US"/>
              </w:rPr>
            </w:pPr>
            <w:r w:rsidRPr="00AF0CB9">
              <w:t>Возврат к рисованию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F902" w14:textId="25671FFD" w:rsidR="00AF0CB9" w:rsidRDefault="00AF0CB9" w:rsidP="00672627">
            <w:pPr>
              <w:rPr>
                <w:lang w:val="en-US"/>
              </w:rPr>
            </w:pPr>
            <w:r w:rsidRPr="00AF0CB9">
              <w:t>Нажмите кнопку «Кисть»</w:t>
            </w:r>
          </w:p>
        </w:tc>
      </w:tr>
      <w:tr w:rsidR="00AF0CB9" w:rsidRPr="001B17C1" w14:paraId="7AB07904" w14:textId="77777777" w:rsidTr="00672627">
        <w:trPr>
          <w:trHeight w:val="722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83185" w14:textId="0256C768" w:rsidR="00AF0CB9" w:rsidRDefault="00AF0CB9" w:rsidP="00672627">
            <w:pPr>
              <w:rPr>
                <w:lang w:val="en-US"/>
              </w:rPr>
            </w:pPr>
            <w:r w:rsidRPr="00AF0CB9">
              <w:t>Сохранение рисунка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0A32C" w14:textId="7A880AF8" w:rsidR="00AF0CB9" w:rsidRPr="00AF0CB9" w:rsidRDefault="00AF0CB9" w:rsidP="00672627">
            <w:r w:rsidRPr="00AF0CB9">
              <w:t>Нажмите кнопку «Сохранить PNG» и выберите папку</w:t>
            </w:r>
          </w:p>
        </w:tc>
      </w:tr>
      <w:tr w:rsidR="00AF0CB9" w:rsidRPr="001B17C1" w14:paraId="113E7E5C" w14:textId="77777777" w:rsidTr="00672627">
        <w:trPr>
          <w:trHeight w:val="846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F8AD5" w14:textId="39ADB037" w:rsidR="00AF0CB9" w:rsidRDefault="00AF0CB9" w:rsidP="00672627">
            <w:pPr>
              <w:rPr>
                <w:lang w:val="en-US"/>
              </w:rPr>
            </w:pPr>
            <w:r w:rsidRPr="00AF0CB9">
              <w:t>Печать рисунка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DFB4C" w14:textId="73A7DCD5" w:rsidR="00AF0CB9" w:rsidRPr="00AF0CB9" w:rsidRDefault="00AF0CB9" w:rsidP="00672627">
            <w:r w:rsidRPr="00AF0CB9">
              <w:t>Нажмите кнопку «Печать» и настройте параметры печати</w:t>
            </w:r>
          </w:p>
        </w:tc>
      </w:tr>
      <w:tr w:rsidR="00AF0CB9" w:rsidRPr="001B17C1" w14:paraId="4C27124F" w14:textId="77777777" w:rsidTr="00672627">
        <w:trPr>
          <w:trHeight w:val="70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4A8B" w14:textId="67C96626" w:rsidR="00AF0CB9" w:rsidRDefault="00AF0CB9" w:rsidP="00672627">
            <w:pPr>
              <w:rPr>
                <w:lang w:val="en-US"/>
              </w:rPr>
            </w:pPr>
            <w:r w:rsidRPr="00AF0CB9">
              <w:t>Отмена действия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2760A" w14:textId="405E7BD5" w:rsidR="00AF0CB9" w:rsidRDefault="00AF0CB9" w:rsidP="00672627">
            <w:pPr>
              <w:rPr>
                <w:lang w:val="en-US"/>
              </w:rPr>
            </w:pPr>
            <w:r w:rsidRPr="00AF0CB9">
              <w:t>Нажмите кнопку «Отменить»</w:t>
            </w:r>
          </w:p>
        </w:tc>
      </w:tr>
    </w:tbl>
    <w:p w14:paraId="11F62EC7" w14:textId="5394EC22" w:rsidR="00AF0CB9" w:rsidRPr="00760767" w:rsidRDefault="00AF0CB9" w:rsidP="00AF0CB9">
      <w:pPr>
        <w:pStyle w:val="affd"/>
        <w:rPr>
          <w:i/>
        </w:rPr>
      </w:pPr>
      <w:r w:rsidRPr="00760767">
        <w:rPr>
          <w:i/>
        </w:rPr>
        <w:lastRenderedPageBreak/>
        <w:t xml:space="preserve">Продолжение таблицы </w:t>
      </w:r>
      <w:r w:rsidR="00A61BA4">
        <w:rPr>
          <w:i/>
        </w:rPr>
        <w:t>10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4395"/>
      </w:tblGrid>
      <w:tr w:rsidR="00AF0CB9" w:rsidRPr="001B17C1" w14:paraId="3FA90076" w14:textId="77777777" w:rsidTr="00672627">
        <w:trPr>
          <w:trHeight w:val="454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D461C" w14:textId="13D42C11" w:rsidR="00AF0CB9" w:rsidRDefault="00AF0CB9" w:rsidP="00672627">
            <w:pPr>
              <w:jc w:val="center"/>
              <w:rPr>
                <w:lang w:val="en-US"/>
              </w:rPr>
            </w:pPr>
            <w:r w:rsidRPr="00AF0CB9">
              <w:rPr>
                <w:b/>
                <w:bCs/>
              </w:rPr>
              <w:t>Действие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77463" w14:textId="5D334AF6" w:rsidR="00AF0CB9" w:rsidRDefault="00AF0CB9" w:rsidP="00672627">
            <w:pPr>
              <w:jc w:val="center"/>
              <w:rPr>
                <w:lang w:val="en-US"/>
              </w:rPr>
            </w:pPr>
            <w:r w:rsidRPr="00AF0CB9">
              <w:rPr>
                <w:b/>
                <w:bCs/>
              </w:rPr>
              <w:t>Описание</w:t>
            </w:r>
          </w:p>
        </w:tc>
      </w:tr>
      <w:tr w:rsidR="00AF0CB9" w:rsidRPr="001B17C1" w14:paraId="1A8F26C1" w14:textId="77777777" w:rsidTr="00672627">
        <w:trPr>
          <w:trHeight w:val="454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2EA5" w14:textId="0DB5B5B7" w:rsidR="00AF0CB9" w:rsidRPr="00AF0CB9" w:rsidRDefault="00AF0CB9" w:rsidP="00AF0CB9">
            <w:r w:rsidRPr="00AF0CB9">
              <w:t>Изменение размера холста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1721" w14:textId="159E6E21" w:rsidR="00AF0CB9" w:rsidRPr="00AF0CB9" w:rsidRDefault="00AF0CB9" w:rsidP="00AF0CB9">
            <w:r w:rsidRPr="00AF0CB9">
              <w:t>Введите значения в поля «Ширина» и «Высота», нажмите «Применить»</w:t>
            </w:r>
          </w:p>
        </w:tc>
      </w:tr>
      <w:tr w:rsidR="00AF0CB9" w:rsidRPr="001B17C1" w14:paraId="50AD715D" w14:textId="77777777" w:rsidTr="00672627">
        <w:trPr>
          <w:trHeight w:val="83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38A81" w14:textId="2400B822" w:rsidR="00AF0CB9" w:rsidRDefault="00AF0CB9" w:rsidP="00672627">
            <w:pPr>
              <w:rPr>
                <w:lang w:val="en-US"/>
              </w:rPr>
            </w:pPr>
            <w:r w:rsidRPr="00AF0CB9">
              <w:t>Возврат действия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55653" w14:textId="112BF19C" w:rsidR="00AF0CB9" w:rsidRDefault="00AF0CB9" w:rsidP="00672627">
            <w:pPr>
              <w:rPr>
                <w:lang w:val="en-US"/>
              </w:rPr>
            </w:pPr>
            <w:r w:rsidRPr="00AF0CB9">
              <w:t>Нажмите кнопку «Вернуть»</w:t>
            </w:r>
          </w:p>
        </w:tc>
      </w:tr>
      <w:tr w:rsidR="00AF0CB9" w:rsidRPr="001B17C1" w14:paraId="1622B654" w14:textId="77777777" w:rsidTr="00672627">
        <w:trPr>
          <w:trHeight w:val="809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D401" w14:textId="042B564E" w:rsidR="00AF0CB9" w:rsidRDefault="00AF0CB9" w:rsidP="00672627">
            <w:pPr>
              <w:rPr>
                <w:lang w:val="en-US"/>
              </w:rPr>
            </w:pPr>
            <w:r w:rsidRPr="00AF0CB9">
              <w:t>Очистка холста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EE53" w14:textId="21DC3732" w:rsidR="00AF0CB9" w:rsidRPr="00AF0CB9" w:rsidRDefault="00AF0CB9" w:rsidP="00672627">
            <w:r w:rsidRPr="00AF0CB9">
              <w:t>Нажмите кнопку «Очистить» (потребуется подтверждение)</w:t>
            </w:r>
          </w:p>
        </w:tc>
      </w:tr>
    </w:tbl>
    <w:p w14:paraId="52FF77CD" w14:textId="77777777" w:rsidR="001017AD" w:rsidRPr="00094DC9" w:rsidRDefault="001017AD" w:rsidP="00C3337D">
      <w:pPr>
        <w:pStyle w:val="a3"/>
      </w:pPr>
    </w:p>
    <w:p w14:paraId="32566AD2" w14:textId="6ECD3F3A" w:rsidR="00AF0CB9" w:rsidRDefault="001017AD" w:rsidP="00C3337D">
      <w:pPr>
        <w:pStyle w:val="a3"/>
      </w:pPr>
      <w:r w:rsidRPr="001017AD">
        <w:t>Представленная инструкция охватывает все основные функции программы. Благодаря использованию эмодзи и простых формулировок ребенок сможет самостоятельно разобраться в управлении редактором без помощи взрослых. Особое внимание в инструкции уделено функциям отмены и возврата действий, так как это позволяет детям не бояться ошибаться в процессе творчества. Также в инструкцию включено описание изменения размера холста, что дает возможность создавать рисунки разных форматов.</w:t>
      </w:r>
    </w:p>
    <w:p w14:paraId="0857C02B" w14:textId="3CC0E6FE" w:rsidR="008A2C77" w:rsidRPr="00AF0CB9" w:rsidRDefault="008A2C77" w:rsidP="00C3337D">
      <w:pPr>
        <w:pStyle w:val="a3"/>
      </w:pPr>
      <w:r w:rsidRPr="008A2C77">
        <w:t>Кроме того, инструкция содержит пояснения по работе с ластиком и выбором цвета. Это важно, так как в процессе тестирования выяснилось, что дети иногда путают эти инструменты. Благодаря четкому описанию и визуальному разделению кнопок («Кисть» и «Ластик» имеют разные цвета индикаторов) ребенок быстро запоминает, какой инструмент за что отвечает. Инструкция также включает описание сохранения и печати рисунка, что позволяет ребенку самостоятельно завершить работу и показать результат родителям или друзьям. Все действия пронумерованы и сгруппированы по смыслу: сначала идут настройки инструментов (цвет, размер, кисть/ластик), затем действия с файлами (сохранение, печать), потом редактирование (отмена, возврат, очистка) и настройка холста. Такая структура облегчает поиск нужного действия.</w:t>
      </w:r>
    </w:p>
    <w:p w14:paraId="2DE0DE40" w14:textId="5954673D" w:rsidR="007B1296" w:rsidRPr="00E834BE" w:rsidRDefault="007B1296" w:rsidP="007B1296">
      <w:pPr>
        <w:pStyle w:val="a7"/>
      </w:pPr>
      <w:bookmarkStart w:id="17" w:name="_Toc227004738"/>
      <w:r>
        <w:lastRenderedPageBreak/>
        <w:t>Заключение</w:t>
      </w:r>
      <w:bookmarkEnd w:id="17"/>
    </w:p>
    <w:p w14:paraId="4AEF923C" w14:textId="5D47FC02" w:rsidR="00495C7A" w:rsidRPr="00287AC4" w:rsidRDefault="000A0BF2" w:rsidP="00182DFD">
      <w:pPr>
        <w:pStyle w:val="a3"/>
      </w:pPr>
      <w:r w:rsidRPr="000A0BF2">
        <w:t xml:space="preserve">Для прохождения производственной практики в компании «СКАРЛЕТТ </w:t>
      </w:r>
      <w:r>
        <w:t>и</w:t>
      </w:r>
      <w:r w:rsidRPr="000A0BF2">
        <w:t xml:space="preserve"> МОНАРХ» учреждением было предоставлено всё необходимое оборудование и программное обеспечение</w:t>
      </w:r>
      <w:r w:rsidR="00495C7A" w:rsidRPr="00495C7A">
        <w:t>.</w:t>
      </w:r>
    </w:p>
    <w:p w14:paraId="16E3B9EC" w14:textId="77777777" w:rsidR="0024388C" w:rsidRPr="0024388C" w:rsidRDefault="0024388C" w:rsidP="00182DFD">
      <w:pPr>
        <w:pStyle w:val="a3"/>
      </w:pPr>
      <w:r w:rsidRPr="0024388C">
        <w:t>Цели производственной практики достигнуты:</w:t>
      </w:r>
    </w:p>
    <w:p w14:paraId="2D3B6C63" w14:textId="5654AD38" w:rsidR="0024388C" w:rsidRPr="0024388C" w:rsidRDefault="000A0BF2" w:rsidP="00841048">
      <w:pPr>
        <w:pStyle w:val="a1"/>
        <w:tabs>
          <w:tab w:val="clear" w:pos="992"/>
          <w:tab w:val="clear" w:pos="1276"/>
          <w:tab w:val="num" w:pos="993"/>
        </w:tabs>
      </w:pPr>
      <w:r w:rsidRPr="000A0BF2">
        <w:t>получен практический опыт по выполнению работ по ПМ.02 «Осуществление интеграции программных модулей» и развиты общие и профессиональные компетенции</w:t>
      </w:r>
      <w:r w:rsidR="0024388C" w:rsidRPr="0024388C">
        <w:t>;</w:t>
      </w:r>
    </w:p>
    <w:p w14:paraId="0658D25B" w14:textId="66342A3F" w:rsidR="0024388C" w:rsidRPr="0024388C" w:rsidRDefault="0024388C" w:rsidP="0024388C">
      <w:pPr>
        <w:pStyle w:val="a1"/>
      </w:pPr>
      <w:r w:rsidRPr="0024388C">
        <w:t xml:space="preserve"> </w:t>
      </w:r>
      <w:r w:rsidR="000A0BF2" w:rsidRPr="000A0BF2">
        <w:t>получен практический опыт по выполнению работ по ПМ.04 «Сопровождение и обслуживание программного обеспечения компьютерных систем» и развиты общие и профессиональные компетенции.</w:t>
      </w:r>
    </w:p>
    <w:p w14:paraId="02ED3BFD" w14:textId="5BB9EA27" w:rsidR="00182DFD" w:rsidRDefault="0024388C" w:rsidP="00182DFD">
      <w:pPr>
        <w:pStyle w:val="a3"/>
      </w:pPr>
      <w:r w:rsidRPr="0024388C">
        <w:t>Для достижения целей практики выполнены следующие задачи</w:t>
      </w:r>
      <w:r w:rsidR="0037666A" w:rsidRPr="00BA3EA6">
        <w:t>:</w:t>
      </w:r>
    </w:p>
    <w:p w14:paraId="390BED27" w14:textId="75E1D16B" w:rsidR="00A5580A" w:rsidRPr="008170F4" w:rsidRDefault="008170F4" w:rsidP="00A5580A">
      <w:pPr>
        <w:pStyle w:val="a1"/>
        <w:tabs>
          <w:tab w:val="clear" w:pos="1276"/>
        </w:tabs>
      </w:pPr>
      <w:r w:rsidRPr="008170F4">
        <w:t>сформированы алгоритмы</w:t>
      </w:r>
      <w:r w:rsidR="00A5580A" w:rsidRPr="008170F4">
        <w:t xml:space="preserve"> разработки ПМ в соответствии с техническим заданием;</w:t>
      </w:r>
    </w:p>
    <w:p w14:paraId="1995BA87" w14:textId="01DC3838" w:rsidR="00A5580A" w:rsidRPr="008170F4" w:rsidRDefault="008170F4" w:rsidP="00A5580A">
      <w:pPr>
        <w:pStyle w:val="a1"/>
        <w:tabs>
          <w:tab w:val="clear" w:pos="1276"/>
        </w:tabs>
        <w:rPr>
          <w:lang w:eastAsia="ru-RU"/>
        </w:rPr>
      </w:pPr>
      <w:r w:rsidRPr="008170F4">
        <w:rPr>
          <w:lang w:eastAsia="ru-RU"/>
        </w:rPr>
        <w:t>разработан</w:t>
      </w:r>
      <w:r w:rsidR="00A5580A" w:rsidRPr="008170F4">
        <w:rPr>
          <w:lang w:eastAsia="ru-RU"/>
        </w:rPr>
        <w:t xml:space="preserve"> ПМ в соответствии с техническим заданием, с использованием современных языков программирования и сред разработки;</w:t>
      </w:r>
    </w:p>
    <w:p w14:paraId="3F4C6B80" w14:textId="16A766DB" w:rsidR="00A5580A" w:rsidRPr="008170F4" w:rsidRDefault="008170F4" w:rsidP="00A5580A">
      <w:pPr>
        <w:pStyle w:val="a1"/>
        <w:tabs>
          <w:tab w:val="clear" w:pos="1276"/>
        </w:tabs>
      </w:pPr>
      <w:r w:rsidRPr="008170F4">
        <w:t>выполнены тестирования</w:t>
      </w:r>
      <w:r w:rsidR="00A5580A" w:rsidRPr="008170F4">
        <w:t xml:space="preserve"> ПМ;</w:t>
      </w:r>
    </w:p>
    <w:p w14:paraId="71C4D607" w14:textId="64BA9DA8" w:rsidR="00A5580A" w:rsidRPr="008170F4" w:rsidRDefault="008170F4" w:rsidP="00A5580A">
      <w:pPr>
        <w:pStyle w:val="a1"/>
        <w:tabs>
          <w:tab w:val="clear" w:pos="1276"/>
        </w:tabs>
      </w:pPr>
      <w:r w:rsidRPr="008170F4">
        <w:t>осуществлен рефакторинг и оптимизация</w:t>
      </w:r>
      <w:r w:rsidR="00A5580A" w:rsidRPr="008170F4">
        <w:t xml:space="preserve"> программного кода;</w:t>
      </w:r>
    </w:p>
    <w:p w14:paraId="2753C427" w14:textId="4D4C4497" w:rsidR="00A5580A" w:rsidRPr="008170F4" w:rsidRDefault="000F1630" w:rsidP="00A5580A">
      <w:pPr>
        <w:pStyle w:val="a1"/>
        <w:tabs>
          <w:tab w:val="clear" w:pos="1276"/>
        </w:tabs>
      </w:pPr>
      <w:r w:rsidRPr="000F1630">
        <w:t>разработан детский графический редактор на платформе .NET 8.0 с использованием технологии WPF</w:t>
      </w:r>
      <w:r w:rsidR="00A5580A" w:rsidRPr="008170F4">
        <w:t>;</w:t>
      </w:r>
    </w:p>
    <w:p w14:paraId="5398DE83" w14:textId="441AD68B" w:rsidR="00A5580A" w:rsidRPr="008170F4" w:rsidRDefault="000F1630" w:rsidP="00A5580A">
      <w:pPr>
        <w:pStyle w:val="a1"/>
        <w:tabs>
          <w:tab w:val="clear" w:pos="1276"/>
        </w:tabs>
      </w:pPr>
      <w:r w:rsidRPr="000F1630">
        <w:t>реализована поддержка трех форматов файлов: PNG, ISF, JPG</w:t>
      </w:r>
      <w:r w:rsidR="00A5580A" w:rsidRPr="008170F4">
        <w:t>;</w:t>
      </w:r>
    </w:p>
    <w:p w14:paraId="2A9D3955" w14:textId="3DD22F0A" w:rsidR="00A5580A" w:rsidRPr="008170F4" w:rsidRDefault="000F1630" w:rsidP="00A5580A">
      <w:pPr>
        <w:pStyle w:val="a1"/>
        <w:tabs>
          <w:tab w:val="clear" w:pos="1276"/>
        </w:tabs>
      </w:pPr>
      <w:r w:rsidRPr="000F1630">
        <w:t>реализована защита от потери данных при закрытии программы</w:t>
      </w:r>
      <w:r w:rsidR="00A5580A" w:rsidRPr="008170F4">
        <w:t>;</w:t>
      </w:r>
    </w:p>
    <w:p w14:paraId="4DB1F55D" w14:textId="64503F38" w:rsidR="00A5580A" w:rsidRPr="008170F4" w:rsidRDefault="000F1630" w:rsidP="00A5580A">
      <w:pPr>
        <w:pStyle w:val="a1"/>
        <w:tabs>
          <w:tab w:val="clear" w:pos="1276"/>
        </w:tabs>
      </w:pPr>
      <w:r w:rsidRPr="000F1630">
        <w:t>добавлена и доработана статусная строка для информирования пользователя</w:t>
      </w:r>
      <w:r w:rsidR="00A5580A" w:rsidRPr="008170F4">
        <w:t>;</w:t>
      </w:r>
    </w:p>
    <w:p w14:paraId="3F1EC36E" w14:textId="438F901A" w:rsidR="00A5580A" w:rsidRPr="008170F4" w:rsidRDefault="000F1630" w:rsidP="00A5580A">
      <w:pPr>
        <w:pStyle w:val="a1"/>
        <w:tabs>
          <w:tab w:val="clear" w:pos="1276"/>
        </w:tabs>
      </w:pPr>
      <w:r w:rsidRPr="000F1630">
        <w:t>реализована обработка пяти типов исключений с выводом понятных пользователю сообщений</w:t>
      </w:r>
      <w:r w:rsidR="00A5580A" w:rsidRPr="008170F4">
        <w:t>;</w:t>
      </w:r>
    </w:p>
    <w:p w14:paraId="1A3C3A37" w14:textId="06411DB8" w:rsidR="00A5580A" w:rsidRPr="008170F4" w:rsidRDefault="000F1630" w:rsidP="00A5580A">
      <w:pPr>
        <w:pStyle w:val="a1"/>
      </w:pPr>
      <w:r w:rsidRPr="000F1630">
        <w:t>составлена подробная инструкция пользователя, ориентированная на детскую аудиторию</w:t>
      </w:r>
      <w:r w:rsidR="00A5580A" w:rsidRPr="008170F4">
        <w:t>.</w:t>
      </w:r>
    </w:p>
    <w:p w14:paraId="06F88F8B" w14:textId="08A76911" w:rsidR="00182DFD" w:rsidRPr="00BA3EA6" w:rsidRDefault="007B1296" w:rsidP="00182DFD">
      <w:pPr>
        <w:pStyle w:val="a7"/>
      </w:pPr>
      <w:bookmarkStart w:id="18" w:name="_Toc227004739"/>
      <w:r>
        <w:lastRenderedPageBreak/>
        <w:t>Список использованных источников</w:t>
      </w:r>
      <w:bookmarkEnd w:id="18"/>
    </w:p>
    <w:p w14:paraId="1DCB38B4" w14:textId="473FCBE2" w:rsidR="00D57E83" w:rsidRPr="00E74C8B" w:rsidRDefault="00D57E83" w:rsidP="006D5026">
      <w:pPr>
        <w:pStyle w:val="a3"/>
        <w:numPr>
          <w:ilvl w:val="0"/>
          <w:numId w:val="3"/>
        </w:numPr>
      </w:pPr>
      <w:bookmarkStart w:id="19" w:name="_Ref201172920"/>
      <w:r w:rsidRPr="00E74C8B">
        <w:t xml:space="preserve">Александрова И. Л., Тумаков Д. Н. </w:t>
      </w:r>
      <w:r w:rsidRPr="00E74C8B">
        <w:rPr>
          <w:iCs/>
        </w:rPr>
        <w:t>Программирование на языке C#</w:t>
      </w:r>
      <w:r w:rsidRPr="00E74C8B">
        <w:t xml:space="preserve">. – Казань : Казанский федеральный университет, 2017. – 112 с. – URL: </w:t>
      </w:r>
      <w:hyperlink r:id="rId17" w:tgtFrame="_new" w:history="1">
        <w:r w:rsidRPr="00E74C8B">
          <w:rPr>
            <w:rStyle w:val="af7"/>
            <w:color w:val="auto"/>
            <w:u w:val="none"/>
          </w:rPr>
          <w:t>https://kpfu.ru/portal/docs/F304170973/Aleksandrova_I_L___Tumakov_D_N_P.pdf</w:t>
        </w:r>
      </w:hyperlink>
      <w:r w:rsidRPr="00E74C8B">
        <w:t xml:space="preserve"> </w:t>
      </w:r>
      <w:r w:rsidR="00094DC9" w:rsidRPr="00E74C8B">
        <w:t xml:space="preserve">(дата обращения: </w:t>
      </w:r>
      <w:r w:rsidR="00094DC9" w:rsidRPr="00094DC9">
        <w:t>13</w:t>
      </w:r>
      <w:r w:rsidR="00094DC9" w:rsidRPr="00E74C8B">
        <w:t>.0</w:t>
      </w:r>
      <w:r w:rsidR="00094DC9" w:rsidRPr="00094DC9">
        <w:t>4</w:t>
      </w:r>
      <w:r w:rsidR="00094DC9" w:rsidRPr="00E74C8B">
        <w:t>.202</w:t>
      </w:r>
      <w:r w:rsidR="00094DC9" w:rsidRPr="00094DC9">
        <w:t>6</w:t>
      </w:r>
      <w:r w:rsidR="00094DC9" w:rsidRPr="00E74C8B">
        <w:t xml:space="preserve">). </w:t>
      </w:r>
      <w:r w:rsidRPr="00E74C8B">
        <w:t xml:space="preserve">– </w:t>
      </w:r>
      <w:r w:rsidR="00E74C8B" w:rsidRPr="00E74C8B">
        <w:t>Режим доступа: свободный.</w:t>
      </w:r>
      <w:bookmarkEnd w:id="19"/>
      <w:r w:rsidR="00E74C8B" w:rsidRPr="00E74C8B">
        <w:t xml:space="preserve"> – Текст: электронный.</w:t>
      </w:r>
    </w:p>
    <w:p w14:paraId="184B2277" w14:textId="637E3A1A" w:rsidR="00D57E83" w:rsidRPr="00E74C8B" w:rsidRDefault="00D57E83" w:rsidP="006D5026">
      <w:pPr>
        <w:pStyle w:val="a3"/>
        <w:numPr>
          <w:ilvl w:val="0"/>
          <w:numId w:val="3"/>
        </w:numPr>
      </w:pPr>
      <w:bookmarkStart w:id="20" w:name="_Ref201172655"/>
      <w:r w:rsidRPr="00E74C8B">
        <w:t xml:space="preserve">Пахомов Б. И. </w:t>
      </w:r>
      <w:r w:rsidRPr="00E74C8B">
        <w:rPr>
          <w:iCs/>
        </w:rPr>
        <w:t>C#</w:t>
      </w:r>
      <w:r w:rsidRPr="00E74C8B">
        <w:rPr>
          <w:i/>
          <w:iCs/>
        </w:rPr>
        <w:t xml:space="preserve"> </w:t>
      </w:r>
      <w:r w:rsidRPr="00E74C8B">
        <w:rPr>
          <w:iCs/>
        </w:rPr>
        <w:t>для начинающих</w:t>
      </w:r>
      <w:r w:rsidRPr="00E74C8B">
        <w:t>. – С</w:t>
      </w:r>
      <w:r w:rsidR="00E74C8B" w:rsidRPr="00E74C8B">
        <w:t>анкт-Петербург</w:t>
      </w:r>
      <w:r w:rsidRPr="00E74C8B">
        <w:t xml:space="preserve"> : БХВ</w:t>
      </w:r>
      <w:r w:rsidR="00E74C8B" w:rsidRPr="00E74C8B">
        <w:t>-</w:t>
      </w:r>
      <w:r w:rsidRPr="00E74C8B">
        <w:t xml:space="preserve">Петербург, 2014. – 432 с. – URL: </w:t>
      </w:r>
      <w:hyperlink r:id="rId18" w:tgtFrame="_new" w:history="1">
        <w:r w:rsidRPr="00E74C8B">
          <w:rPr>
            <w:rStyle w:val="af7"/>
            <w:color w:val="auto"/>
            <w:u w:val="none"/>
          </w:rPr>
          <w:t>https://lesmatveev.narod.ru/knigi_proect/ci_sharp.pdf</w:t>
        </w:r>
      </w:hyperlink>
      <w:r w:rsidRPr="00E74C8B">
        <w:t xml:space="preserve"> </w:t>
      </w:r>
      <w:bookmarkEnd w:id="20"/>
      <w:r w:rsidR="00094DC9" w:rsidRPr="00E74C8B">
        <w:t xml:space="preserve">(дата обращения: </w:t>
      </w:r>
      <w:r w:rsidR="00094DC9" w:rsidRPr="00094DC9">
        <w:t>13</w:t>
      </w:r>
      <w:r w:rsidR="00094DC9" w:rsidRPr="00E74C8B">
        <w:t>.0</w:t>
      </w:r>
      <w:r w:rsidR="00094DC9" w:rsidRPr="00094DC9">
        <w:t>4</w:t>
      </w:r>
      <w:r w:rsidR="00094DC9" w:rsidRPr="00E74C8B">
        <w:t>.202</w:t>
      </w:r>
      <w:r w:rsidR="00094DC9" w:rsidRPr="00094DC9">
        <w:t>6</w:t>
      </w:r>
      <w:r w:rsidR="00094DC9" w:rsidRPr="00E74C8B">
        <w:t xml:space="preserve">). </w:t>
      </w:r>
      <w:r w:rsidR="00E74C8B" w:rsidRPr="00E74C8B">
        <w:t>– Режим доступа: свободный. – Текст: электронный.</w:t>
      </w:r>
    </w:p>
    <w:p w14:paraId="4597B4F2" w14:textId="4FDDD879" w:rsidR="00160488" w:rsidRPr="00160488" w:rsidRDefault="00160488" w:rsidP="00160488">
      <w:pPr>
        <w:pStyle w:val="a3"/>
        <w:numPr>
          <w:ilvl w:val="0"/>
          <w:numId w:val="3"/>
        </w:numPr>
      </w:pPr>
      <w:bookmarkStart w:id="21" w:name="_Ref201173056"/>
      <w:r w:rsidRPr="00160488">
        <w:t>Microsoft .NET Documentation : [сайт] / корпорация Microsoft. – Редмонд. – URL: https://learn.microsoft.com/ru-ru/dotnet/ (дата обращения: 13.04.2026). – Режим доступа: свободный. – Текст: электронный.</w:t>
      </w:r>
    </w:p>
    <w:p w14:paraId="61AACECF" w14:textId="7E3F2664" w:rsidR="00207C7B" w:rsidRPr="00207C7B" w:rsidRDefault="00207C7B" w:rsidP="00207C7B">
      <w:pPr>
        <w:pStyle w:val="a3"/>
        <w:numPr>
          <w:ilvl w:val="0"/>
          <w:numId w:val="3"/>
        </w:numPr>
      </w:pPr>
      <w:r w:rsidRPr="00207C7B">
        <w:t>Visual Studio Documentation : [сайт] / корпорация Microsoft. – Редмонд. – URL: https://learn.microsoft.com/ru-ru/visualstudio/ (дата обращения: 13.04.2026). – Режим доступа: свободный. – Текст: электронный.</w:t>
      </w:r>
    </w:p>
    <w:p w14:paraId="10BE36AF" w14:textId="248EAAED" w:rsidR="00E74C8B" w:rsidRPr="0063661A" w:rsidRDefault="00A2569E" w:rsidP="00E74C8B">
      <w:pPr>
        <w:pStyle w:val="a3"/>
        <w:numPr>
          <w:ilvl w:val="0"/>
          <w:numId w:val="3"/>
        </w:numPr>
      </w:pPr>
      <w:r w:rsidRPr="00E74C8B">
        <w:t xml:space="preserve">WPF Documentation : [сайт] / корпорация Microsoft. – Редмонд, 2000–2025. – Обновляется ежедневно. – URL: https://learn.microsoft.com/en-us/dotnet/desktop/wpf/?view=netdesktop-8.0 (дата обращения: </w:t>
      </w:r>
      <w:r w:rsidR="00094DC9" w:rsidRPr="00094DC9">
        <w:t>13</w:t>
      </w:r>
      <w:r w:rsidRPr="00E74C8B">
        <w:t>.0</w:t>
      </w:r>
      <w:r w:rsidR="00094DC9" w:rsidRPr="00094DC9">
        <w:t>4</w:t>
      </w:r>
      <w:r w:rsidRPr="00E74C8B">
        <w:t>.202</w:t>
      </w:r>
      <w:r w:rsidR="00094DC9" w:rsidRPr="00094DC9">
        <w:t>6</w:t>
      </w:r>
      <w:r w:rsidRPr="00E74C8B">
        <w:t>). – Текст : электронный.</w:t>
      </w:r>
      <w:bookmarkEnd w:id="21"/>
    </w:p>
    <w:sectPr w:rsidR="00E74C8B" w:rsidRPr="0063661A" w:rsidSect="00DD4C73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Роман Садовский" w:date="2025-06-08T19:39:00Z" w:initials="РС">
    <w:p w14:paraId="7772353C" w14:textId="77777777" w:rsidR="00D57E83" w:rsidRDefault="00D57E83" w:rsidP="004B15F8">
      <w:pPr>
        <w:pStyle w:val="aff4"/>
        <w:jc w:val="left"/>
      </w:pPr>
      <w:r>
        <w:rPr>
          <w:rStyle w:val="aff3"/>
        </w:rPr>
        <w:annotationRef/>
      </w:r>
      <w:r>
        <w:t>Опять же, 1 страницу, а не пол</w:t>
      </w:r>
    </w:p>
  </w:comment>
  <w:comment w:id="8" w:author="Zoom Best" w:date="2025-06-13T15:15:00Z" w:initials="ZB">
    <w:p w14:paraId="2A4D7CDB" w14:textId="2736C6D1" w:rsidR="00D57E83" w:rsidRDefault="00D57E83">
      <w:pPr>
        <w:pStyle w:val="aff4"/>
      </w:pPr>
      <w:r>
        <w:rPr>
          <w:rStyle w:val="aff3"/>
        </w:rPr>
        <w:annotationRef/>
      </w:r>
      <w:r>
        <w:t>Исправил</w:t>
      </w:r>
      <w:r w:rsidRPr="00633D99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72353C" w15:done="0"/>
  <w15:commentEx w15:paraId="2A4D7CDB" w15:paraIdParent="777235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603812" w16cex:dateUtc="2025-06-08T16:39:00Z"/>
  <w16cex:commentExtensible w16cex:durableId="54F4D8E4" w16cex:dateUtc="2025-06-13T1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72353C" w16cid:durableId="12603812"/>
  <w16cid:commentId w16cid:paraId="2A4D7CDB" w16cid:durableId="54F4D8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58F14" w14:textId="77777777" w:rsidR="008B321C" w:rsidRDefault="008B321C" w:rsidP="007B1296">
      <w:r>
        <w:separator/>
      </w:r>
    </w:p>
  </w:endnote>
  <w:endnote w:type="continuationSeparator" w:id="0">
    <w:p w14:paraId="412AB956" w14:textId="77777777" w:rsidR="008B321C" w:rsidRDefault="008B321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Content>
      <w:p w14:paraId="6269B670" w14:textId="49FB9438" w:rsidR="00D57E83" w:rsidRDefault="00D57E83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440D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7ED0F" w14:textId="77777777" w:rsidR="008B321C" w:rsidRDefault="008B321C" w:rsidP="007B1296">
      <w:r>
        <w:separator/>
      </w:r>
    </w:p>
  </w:footnote>
  <w:footnote w:type="continuationSeparator" w:id="0">
    <w:p w14:paraId="5942B63F" w14:textId="77777777" w:rsidR="008B321C" w:rsidRDefault="008B321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276"/>
        </w:tabs>
        <w:ind w:left="284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1FA6CCF"/>
    <w:multiLevelType w:val="multilevel"/>
    <w:tmpl w:val="2A9C20B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1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141" w:firstLine="709"/>
      </w:pPr>
      <w:rPr>
        <w:rFonts w:ascii="Times New Roman" w:hAnsi="Times New Roman" w:hint="default"/>
        <w:b/>
        <w:i w:val="0"/>
        <w:color w:val="auto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5" w15:restartNumberingAfterBreak="0">
    <w:nsid w:val="65E003DB"/>
    <w:multiLevelType w:val="multilevel"/>
    <w:tmpl w:val="2BB2A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40F2D"/>
    <w:multiLevelType w:val="multilevel"/>
    <w:tmpl w:val="E578E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B20C3"/>
    <w:multiLevelType w:val="multilevel"/>
    <w:tmpl w:val="0FA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04077">
    <w:abstractNumId w:val="4"/>
  </w:num>
  <w:num w:numId="2" w16cid:durableId="720788728">
    <w:abstractNumId w:val="2"/>
  </w:num>
  <w:num w:numId="3" w16cid:durableId="1372265875">
    <w:abstractNumId w:val="3"/>
  </w:num>
  <w:num w:numId="4" w16cid:durableId="635372143">
    <w:abstractNumId w:val="1"/>
  </w:num>
  <w:num w:numId="5" w16cid:durableId="1117869832">
    <w:abstractNumId w:val="0"/>
  </w:num>
  <w:num w:numId="6" w16cid:durableId="1734044538">
    <w:abstractNumId w:val="5"/>
  </w:num>
  <w:num w:numId="7" w16cid:durableId="882905223">
    <w:abstractNumId w:val="6"/>
  </w:num>
  <w:num w:numId="8" w16cid:durableId="582108133">
    <w:abstractNumId w:val="7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оман Садовский">
    <w15:presenceInfo w15:providerId="Windows Live" w15:userId="ccdf376dd645e7d5"/>
  </w15:person>
  <w15:person w15:author="Zoom Best">
    <w15:presenceInfo w15:providerId="Windows Live" w15:userId="d88ff143a59462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64"/>
    <w:rsid w:val="000000B9"/>
    <w:rsid w:val="00001D70"/>
    <w:rsid w:val="000045A4"/>
    <w:rsid w:val="00006A4A"/>
    <w:rsid w:val="00006D8A"/>
    <w:rsid w:val="000208B2"/>
    <w:rsid w:val="00022EAD"/>
    <w:rsid w:val="0002425F"/>
    <w:rsid w:val="00034D11"/>
    <w:rsid w:val="000422B3"/>
    <w:rsid w:val="00042D1F"/>
    <w:rsid w:val="00044383"/>
    <w:rsid w:val="00046A82"/>
    <w:rsid w:val="00054142"/>
    <w:rsid w:val="000547B5"/>
    <w:rsid w:val="00060392"/>
    <w:rsid w:val="00060C07"/>
    <w:rsid w:val="000667AA"/>
    <w:rsid w:val="00070444"/>
    <w:rsid w:val="00071534"/>
    <w:rsid w:val="00084431"/>
    <w:rsid w:val="00084699"/>
    <w:rsid w:val="0009042E"/>
    <w:rsid w:val="00090835"/>
    <w:rsid w:val="000920A7"/>
    <w:rsid w:val="00094DC9"/>
    <w:rsid w:val="000A0BF2"/>
    <w:rsid w:val="000A0ED9"/>
    <w:rsid w:val="000A17ED"/>
    <w:rsid w:val="000A6AD3"/>
    <w:rsid w:val="000B2040"/>
    <w:rsid w:val="000B3EE4"/>
    <w:rsid w:val="000C03D0"/>
    <w:rsid w:val="000D0D18"/>
    <w:rsid w:val="000D1631"/>
    <w:rsid w:val="000D1FB9"/>
    <w:rsid w:val="000D64EF"/>
    <w:rsid w:val="000F1630"/>
    <w:rsid w:val="000F46F2"/>
    <w:rsid w:val="000F49A0"/>
    <w:rsid w:val="000F6F34"/>
    <w:rsid w:val="001017AD"/>
    <w:rsid w:val="00106DE1"/>
    <w:rsid w:val="00107049"/>
    <w:rsid w:val="001074B5"/>
    <w:rsid w:val="00107AAB"/>
    <w:rsid w:val="00111B6B"/>
    <w:rsid w:val="00122DF6"/>
    <w:rsid w:val="0012582A"/>
    <w:rsid w:val="00126FE5"/>
    <w:rsid w:val="00130C66"/>
    <w:rsid w:val="00132C79"/>
    <w:rsid w:val="0013310E"/>
    <w:rsid w:val="00135AB1"/>
    <w:rsid w:val="001503D9"/>
    <w:rsid w:val="00154AC6"/>
    <w:rsid w:val="00156367"/>
    <w:rsid w:val="00157D07"/>
    <w:rsid w:val="00160488"/>
    <w:rsid w:val="0016652A"/>
    <w:rsid w:val="00174B64"/>
    <w:rsid w:val="0018210A"/>
    <w:rsid w:val="00182DFD"/>
    <w:rsid w:val="001848F1"/>
    <w:rsid w:val="001968B3"/>
    <w:rsid w:val="00197EED"/>
    <w:rsid w:val="001A1949"/>
    <w:rsid w:val="001A2720"/>
    <w:rsid w:val="001A2868"/>
    <w:rsid w:val="001B17C1"/>
    <w:rsid w:val="001B5082"/>
    <w:rsid w:val="001B5A61"/>
    <w:rsid w:val="001C17C2"/>
    <w:rsid w:val="001C1B3C"/>
    <w:rsid w:val="001C42AC"/>
    <w:rsid w:val="001D000D"/>
    <w:rsid w:val="001D3C5E"/>
    <w:rsid w:val="001E04EF"/>
    <w:rsid w:val="001E1E5A"/>
    <w:rsid w:val="001E4E6C"/>
    <w:rsid w:val="001F23BC"/>
    <w:rsid w:val="001F4637"/>
    <w:rsid w:val="00201015"/>
    <w:rsid w:val="002037EC"/>
    <w:rsid w:val="00207C7B"/>
    <w:rsid w:val="00216B25"/>
    <w:rsid w:val="0022213E"/>
    <w:rsid w:val="0022470A"/>
    <w:rsid w:val="00230654"/>
    <w:rsid w:val="00233FE5"/>
    <w:rsid w:val="00234EB9"/>
    <w:rsid w:val="00236936"/>
    <w:rsid w:val="0024388C"/>
    <w:rsid w:val="00244503"/>
    <w:rsid w:val="00261455"/>
    <w:rsid w:val="002657E6"/>
    <w:rsid w:val="00265B0B"/>
    <w:rsid w:val="00267E9D"/>
    <w:rsid w:val="00271192"/>
    <w:rsid w:val="00272499"/>
    <w:rsid w:val="00286A0A"/>
    <w:rsid w:val="00287AC4"/>
    <w:rsid w:val="00287DE4"/>
    <w:rsid w:val="0029075A"/>
    <w:rsid w:val="0029217B"/>
    <w:rsid w:val="00292531"/>
    <w:rsid w:val="002954E4"/>
    <w:rsid w:val="002A2127"/>
    <w:rsid w:val="002B5229"/>
    <w:rsid w:val="002B5E17"/>
    <w:rsid w:val="002B6DE1"/>
    <w:rsid w:val="002C0454"/>
    <w:rsid w:val="002C217C"/>
    <w:rsid w:val="002C3A48"/>
    <w:rsid w:val="002C586A"/>
    <w:rsid w:val="002C6AF3"/>
    <w:rsid w:val="002C7AAD"/>
    <w:rsid w:val="002D3A78"/>
    <w:rsid w:val="002D4EB9"/>
    <w:rsid w:val="002D5F2F"/>
    <w:rsid w:val="002E1075"/>
    <w:rsid w:val="002E356D"/>
    <w:rsid w:val="002E3F2D"/>
    <w:rsid w:val="002E6536"/>
    <w:rsid w:val="002F1F23"/>
    <w:rsid w:val="002F440D"/>
    <w:rsid w:val="002F444B"/>
    <w:rsid w:val="003009A7"/>
    <w:rsid w:val="00304431"/>
    <w:rsid w:val="00313BD4"/>
    <w:rsid w:val="003140F3"/>
    <w:rsid w:val="00314612"/>
    <w:rsid w:val="00320E6E"/>
    <w:rsid w:val="00323DCC"/>
    <w:rsid w:val="003333F8"/>
    <w:rsid w:val="00333DDD"/>
    <w:rsid w:val="003340C0"/>
    <w:rsid w:val="003341D6"/>
    <w:rsid w:val="003411FE"/>
    <w:rsid w:val="00350ABC"/>
    <w:rsid w:val="00350DBC"/>
    <w:rsid w:val="00350DEC"/>
    <w:rsid w:val="00351133"/>
    <w:rsid w:val="00355CDF"/>
    <w:rsid w:val="003616AA"/>
    <w:rsid w:val="00362590"/>
    <w:rsid w:val="00366091"/>
    <w:rsid w:val="003672B6"/>
    <w:rsid w:val="00370847"/>
    <w:rsid w:val="0037666A"/>
    <w:rsid w:val="00377F2B"/>
    <w:rsid w:val="00390F2E"/>
    <w:rsid w:val="003921A1"/>
    <w:rsid w:val="00394C71"/>
    <w:rsid w:val="003A136F"/>
    <w:rsid w:val="003A2A39"/>
    <w:rsid w:val="003A3961"/>
    <w:rsid w:val="003A40F8"/>
    <w:rsid w:val="003A5138"/>
    <w:rsid w:val="003A6D6C"/>
    <w:rsid w:val="003A7E98"/>
    <w:rsid w:val="003B0570"/>
    <w:rsid w:val="003B4EED"/>
    <w:rsid w:val="003B7DDA"/>
    <w:rsid w:val="003C25A5"/>
    <w:rsid w:val="003C458F"/>
    <w:rsid w:val="003C528C"/>
    <w:rsid w:val="003C6F74"/>
    <w:rsid w:val="003E12A1"/>
    <w:rsid w:val="003E12BF"/>
    <w:rsid w:val="003E683B"/>
    <w:rsid w:val="003E74B0"/>
    <w:rsid w:val="003F36F0"/>
    <w:rsid w:val="003F696A"/>
    <w:rsid w:val="00402E42"/>
    <w:rsid w:val="00403953"/>
    <w:rsid w:val="004227C2"/>
    <w:rsid w:val="00435EAF"/>
    <w:rsid w:val="004469EA"/>
    <w:rsid w:val="00446D2F"/>
    <w:rsid w:val="00451F00"/>
    <w:rsid w:val="0045325A"/>
    <w:rsid w:val="00453BBC"/>
    <w:rsid w:val="00460660"/>
    <w:rsid w:val="00473C53"/>
    <w:rsid w:val="004771ED"/>
    <w:rsid w:val="00477A92"/>
    <w:rsid w:val="00484A46"/>
    <w:rsid w:val="00485388"/>
    <w:rsid w:val="0049281E"/>
    <w:rsid w:val="00492AC5"/>
    <w:rsid w:val="00492E6F"/>
    <w:rsid w:val="00494BC5"/>
    <w:rsid w:val="00495B8B"/>
    <w:rsid w:val="00495C7A"/>
    <w:rsid w:val="00495D41"/>
    <w:rsid w:val="00497C5D"/>
    <w:rsid w:val="004B0D98"/>
    <w:rsid w:val="004B15F8"/>
    <w:rsid w:val="004B2CA0"/>
    <w:rsid w:val="004B6816"/>
    <w:rsid w:val="004C03C7"/>
    <w:rsid w:val="004D1C92"/>
    <w:rsid w:val="004D1D4C"/>
    <w:rsid w:val="004D2CE9"/>
    <w:rsid w:val="004E0D76"/>
    <w:rsid w:val="004F26A6"/>
    <w:rsid w:val="004F4830"/>
    <w:rsid w:val="004F7907"/>
    <w:rsid w:val="0050651E"/>
    <w:rsid w:val="00506F24"/>
    <w:rsid w:val="00514A92"/>
    <w:rsid w:val="005163F1"/>
    <w:rsid w:val="005163FC"/>
    <w:rsid w:val="00520B49"/>
    <w:rsid w:val="00526CDF"/>
    <w:rsid w:val="005276E7"/>
    <w:rsid w:val="0052776E"/>
    <w:rsid w:val="00540F99"/>
    <w:rsid w:val="00547943"/>
    <w:rsid w:val="00547AB8"/>
    <w:rsid w:val="00550231"/>
    <w:rsid w:val="00550447"/>
    <w:rsid w:val="0057057A"/>
    <w:rsid w:val="005728C6"/>
    <w:rsid w:val="005842D8"/>
    <w:rsid w:val="00584689"/>
    <w:rsid w:val="0058783E"/>
    <w:rsid w:val="00593BCC"/>
    <w:rsid w:val="005958E8"/>
    <w:rsid w:val="005976D6"/>
    <w:rsid w:val="005B18AC"/>
    <w:rsid w:val="005C1B47"/>
    <w:rsid w:val="005C216C"/>
    <w:rsid w:val="005C2C5A"/>
    <w:rsid w:val="005C6335"/>
    <w:rsid w:val="005C779D"/>
    <w:rsid w:val="005D06B7"/>
    <w:rsid w:val="005D0D14"/>
    <w:rsid w:val="005D0FDF"/>
    <w:rsid w:val="005D10F9"/>
    <w:rsid w:val="005D7570"/>
    <w:rsid w:val="005E388F"/>
    <w:rsid w:val="005E5561"/>
    <w:rsid w:val="005E6DBB"/>
    <w:rsid w:val="005E7FC3"/>
    <w:rsid w:val="005F2E2E"/>
    <w:rsid w:val="006032CB"/>
    <w:rsid w:val="00606031"/>
    <w:rsid w:val="00612C57"/>
    <w:rsid w:val="0062094F"/>
    <w:rsid w:val="00625EA1"/>
    <w:rsid w:val="006273FC"/>
    <w:rsid w:val="00633D99"/>
    <w:rsid w:val="0063661A"/>
    <w:rsid w:val="00641BD9"/>
    <w:rsid w:val="00644A72"/>
    <w:rsid w:val="00647C2E"/>
    <w:rsid w:val="00652B40"/>
    <w:rsid w:val="0065545B"/>
    <w:rsid w:val="00657549"/>
    <w:rsid w:val="00665B8F"/>
    <w:rsid w:val="00670A29"/>
    <w:rsid w:val="00674C79"/>
    <w:rsid w:val="006756D8"/>
    <w:rsid w:val="00682EC2"/>
    <w:rsid w:val="00683C6D"/>
    <w:rsid w:val="00685504"/>
    <w:rsid w:val="00686822"/>
    <w:rsid w:val="006947D9"/>
    <w:rsid w:val="006A7EEB"/>
    <w:rsid w:val="006B20FE"/>
    <w:rsid w:val="006B2E38"/>
    <w:rsid w:val="006C5861"/>
    <w:rsid w:val="006C7571"/>
    <w:rsid w:val="006D0C39"/>
    <w:rsid w:val="006D5026"/>
    <w:rsid w:val="006E03AE"/>
    <w:rsid w:val="006E11F0"/>
    <w:rsid w:val="006F1370"/>
    <w:rsid w:val="006F4909"/>
    <w:rsid w:val="00701393"/>
    <w:rsid w:val="00703207"/>
    <w:rsid w:val="00710921"/>
    <w:rsid w:val="00711564"/>
    <w:rsid w:val="00715B4C"/>
    <w:rsid w:val="00716206"/>
    <w:rsid w:val="00716AEB"/>
    <w:rsid w:val="00730AB7"/>
    <w:rsid w:val="00734C26"/>
    <w:rsid w:val="00735268"/>
    <w:rsid w:val="00740247"/>
    <w:rsid w:val="0075700F"/>
    <w:rsid w:val="007604E4"/>
    <w:rsid w:val="00760767"/>
    <w:rsid w:val="00762C4E"/>
    <w:rsid w:val="00763DA4"/>
    <w:rsid w:val="0076543B"/>
    <w:rsid w:val="007727BB"/>
    <w:rsid w:val="00775943"/>
    <w:rsid w:val="00776FAC"/>
    <w:rsid w:val="007A34B3"/>
    <w:rsid w:val="007A36D4"/>
    <w:rsid w:val="007A74CF"/>
    <w:rsid w:val="007B1296"/>
    <w:rsid w:val="007B3BC8"/>
    <w:rsid w:val="007B3F8C"/>
    <w:rsid w:val="007B43D8"/>
    <w:rsid w:val="007B43F3"/>
    <w:rsid w:val="007D6B06"/>
    <w:rsid w:val="007D6D81"/>
    <w:rsid w:val="007E0FF7"/>
    <w:rsid w:val="007E15AA"/>
    <w:rsid w:val="007E23A5"/>
    <w:rsid w:val="007F0768"/>
    <w:rsid w:val="00800364"/>
    <w:rsid w:val="00801539"/>
    <w:rsid w:val="00810637"/>
    <w:rsid w:val="00810E34"/>
    <w:rsid w:val="008133C0"/>
    <w:rsid w:val="008135EE"/>
    <w:rsid w:val="008156AB"/>
    <w:rsid w:val="00815B06"/>
    <w:rsid w:val="008170F4"/>
    <w:rsid w:val="008178A0"/>
    <w:rsid w:val="00820732"/>
    <w:rsid w:val="008210F1"/>
    <w:rsid w:val="00825E51"/>
    <w:rsid w:val="0083534A"/>
    <w:rsid w:val="00841048"/>
    <w:rsid w:val="008411CE"/>
    <w:rsid w:val="00841B0F"/>
    <w:rsid w:val="00843EE5"/>
    <w:rsid w:val="0084608B"/>
    <w:rsid w:val="008532F7"/>
    <w:rsid w:val="00862F14"/>
    <w:rsid w:val="00866E6B"/>
    <w:rsid w:val="00871F21"/>
    <w:rsid w:val="0087262E"/>
    <w:rsid w:val="0087447F"/>
    <w:rsid w:val="008778F5"/>
    <w:rsid w:val="00881172"/>
    <w:rsid w:val="00887A16"/>
    <w:rsid w:val="008900FC"/>
    <w:rsid w:val="00891E1F"/>
    <w:rsid w:val="008976F7"/>
    <w:rsid w:val="008A0D77"/>
    <w:rsid w:val="008A0F60"/>
    <w:rsid w:val="008A2C77"/>
    <w:rsid w:val="008A3D99"/>
    <w:rsid w:val="008A69DD"/>
    <w:rsid w:val="008A6B38"/>
    <w:rsid w:val="008A7779"/>
    <w:rsid w:val="008B321C"/>
    <w:rsid w:val="008B7781"/>
    <w:rsid w:val="008C5315"/>
    <w:rsid w:val="008C6246"/>
    <w:rsid w:val="008C6D4C"/>
    <w:rsid w:val="008D258A"/>
    <w:rsid w:val="008D35E3"/>
    <w:rsid w:val="008D6898"/>
    <w:rsid w:val="008D75C9"/>
    <w:rsid w:val="008E141D"/>
    <w:rsid w:val="008E263D"/>
    <w:rsid w:val="008E60D2"/>
    <w:rsid w:val="008F18A8"/>
    <w:rsid w:val="008F3C43"/>
    <w:rsid w:val="00900D5F"/>
    <w:rsid w:val="00907A2C"/>
    <w:rsid w:val="00912AD7"/>
    <w:rsid w:val="00915D0B"/>
    <w:rsid w:val="009171D5"/>
    <w:rsid w:val="00927D29"/>
    <w:rsid w:val="009422C4"/>
    <w:rsid w:val="00947FFA"/>
    <w:rsid w:val="009500FD"/>
    <w:rsid w:val="00951B46"/>
    <w:rsid w:val="009532B6"/>
    <w:rsid w:val="00955AD4"/>
    <w:rsid w:val="00961B4A"/>
    <w:rsid w:val="00963A7D"/>
    <w:rsid w:val="0097041B"/>
    <w:rsid w:val="00970A89"/>
    <w:rsid w:val="00972E68"/>
    <w:rsid w:val="0097507F"/>
    <w:rsid w:val="009758F1"/>
    <w:rsid w:val="0097672C"/>
    <w:rsid w:val="009808BF"/>
    <w:rsid w:val="00983505"/>
    <w:rsid w:val="00993BDF"/>
    <w:rsid w:val="009A31D8"/>
    <w:rsid w:val="009A4D25"/>
    <w:rsid w:val="009A5998"/>
    <w:rsid w:val="009A6EB5"/>
    <w:rsid w:val="009B01A7"/>
    <w:rsid w:val="009B0DCE"/>
    <w:rsid w:val="009B5A27"/>
    <w:rsid w:val="009B787B"/>
    <w:rsid w:val="009C1C82"/>
    <w:rsid w:val="009C3E88"/>
    <w:rsid w:val="009C61C2"/>
    <w:rsid w:val="009D23FD"/>
    <w:rsid w:val="009D5735"/>
    <w:rsid w:val="009E685C"/>
    <w:rsid w:val="009F1D27"/>
    <w:rsid w:val="009F4E23"/>
    <w:rsid w:val="009F7492"/>
    <w:rsid w:val="00A04B10"/>
    <w:rsid w:val="00A131FB"/>
    <w:rsid w:val="00A15409"/>
    <w:rsid w:val="00A15E60"/>
    <w:rsid w:val="00A218A6"/>
    <w:rsid w:val="00A2259B"/>
    <w:rsid w:val="00A23795"/>
    <w:rsid w:val="00A2569E"/>
    <w:rsid w:val="00A27782"/>
    <w:rsid w:val="00A306E8"/>
    <w:rsid w:val="00A33601"/>
    <w:rsid w:val="00A36D5E"/>
    <w:rsid w:val="00A41D03"/>
    <w:rsid w:val="00A41D28"/>
    <w:rsid w:val="00A51EA5"/>
    <w:rsid w:val="00A54017"/>
    <w:rsid w:val="00A5580A"/>
    <w:rsid w:val="00A57474"/>
    <w:rsid w:val="00A607EE"/>
    <w:rsid w:val="00A61BA4"/>
    <w:rsid w:val="00A67608"/>
    <w:rsid w:val="00A73250"/>
    <w:rsid w:val="00A73AE7"/>
    <w:rsid w:val="00A77864"/>
    <w:rsid w:val="00A82102"/>
    <w:rsid w:val="00A83078"/>
    <w:rsid w:val="00A8450C"/>
    <w:rsid w:val="00A85186"/>
    <w:rsid w:val="00A95FFF"/>
    <w:rsid w:val="00A9702A"/>
    <w:rsid w:val="00AA444C"/>
    <w:rsid w:val="00AA5FF3"/>
    <w:rsid w:val="00AB5CD2"/>
    <w:rsid w:val="00AC2EE4"/>
    <w:rsid w:val="00AD6B6E"/>
    <w:rsid w:val="00AE2A78"/>
    <w:rsid w:val="00AE6325"/>
    <w:rsid w:val="00AE633B"/>
    <w:rsid w:val="00AF0CB9"/>
    <w:rsid w:val="00AF2067"/>
    <w:rsid w:val="00AF39AE"/>
    <w:rsid w:val="00AF67D4"/>
    <w:rsid w:val="00B035FC"/>
    <w:rsid w:val="00B04C2F"/>
    <w:rsid w:val="00B102DA"/>
    <w:rsid w:val="00B113E4"/>
    <w:rsid w:val="00B1423E"/>
    <w:rsid w:val="00B15726"/>
    <w:rsid w:val="00B15AB7"/>
    <w:rsid w:val="00B23AF0"/>
    <w:rsid w:val="00B255B1"/>
    <w:rsid w:val="00B334F1"/>
    <w:rsid w:val="00B44A6D"/>
    <w:rsid w:val="00B4635E"/>
    <w:rsid w:val="00B50357"/>
    <w:rsid w:val="00B50B0F"/>
    <w:rsid w:val="00B53321"/>
    <w:rsid w:val="00B64EC5"/>
    <w:rsid w:val="00B6655B"/>
    <w:rsid w:val="00B66C3F"/>
    <w:rsid w:val="00B73778"/>
    <w:rsid w:val="00B82568"/>
    <w:rsid w:val="00B82B8A"/>
    <w:rsid w:val="00B85063"/>
    <w:rsid w:val="00B851AF"/>
    <w:rsid w:val="00B92E28"/>
    <w:rsid w:val="00B950BF"/>
    <w:rsid w:val="00B956E4"/>
    <w:rsid w:val="00BA1C15"/>
    <w:rsid w:val="00BA2C61"/>
    <w:rsid w:val="00BA3EA6"/>
    <w:rsid w:val="00BA485B"/>
    <w:rsid w:val="00BA62D5"/>
    <w:rsid w:val="00BA64FA"/>
    <w:rsid w:val="00BB22C1"/>
    <w:rsid w:val="00BC1201"/>
    <w:rsid w:val="00BC4497"/>
    <w:rsid w:val="00BC57BC"/>
    <w:rsid w:val="00BD3FC9"/>
    <w:rsid w:val="00BD62A9"/>
    <w:rsid w:val="00BD67B5"/>
    <w:rsid w:val="00BE246A"/>
    <w:rsid w:val="00BE2E89"/>
    <w:rsid w:val="00BE475B"/>
    <w:rsid w:val="00BF7EFF"/>
    <w:rsid w:val="00C01C80"/>
    <w:rsid w:val="00C02CA6"/>
    <w:rsid w:val="00C11D44"/>
    <w:rsid w:val="00C15883"/>
    <w:rsid w:val="00C23D73"/>
    <w:rsid w:val="00C25119"/>
    <w:rsid w:val="00C3337D"/>
    <w:rsid w:val="00C368D7"/>
    <w:rsid w:val="00C3793D"/>
    <w:rsid w:val="00C40565"/>
    <w:rsid w:val="00C42D9F"/>
    <w:rsid w:val="00C4783D"/>
    <w:rsid w:val="00C66133"/>
    <w:rsid w:val="00C661E3"/>
    <w:rsid w:val="00C706EA"/>
    <w:rsid w:val="00C75AEE"/>
    <w:rsid w:val="00C77859"/>
    <w:rsid w:val="00C8374E"/>
    <w:rsid w:val="00C86313"/>
    <w:rsid w:val="00C871DC"/>
    <w:rsid w:val="00C930D6"/>
    <w:rsid w:val="00C934F9"/>
    <w:rsid w:val="00CA39DC"/>
    <w:rsid w:val="00CA55AD"/>
    <w:rsid w:val="00CA658E"/>
    <w:rsid w:val="00CA75FD"/>
    <w:rsid w:val="00CB07BC"/>
    <w:rsid w:val="00CB3307"/>
    <w:rsid w:val="00CB5F04"/>
    <w:rsid w:val="00CB7A21"/>
    <w:rsid w:val="00CC2EBB"/>
    <w:rsid w:val="00CC3301"/>
    <w:rsid w:val="00CC3C16"/>
    <w:rsid w:val="00CE3B5E"/>
    <w:rsid w:val="00CE3CC1"/>
    <w:rsid w:val="00CE58C3"/>
    <w:rsid w:val="00CE5F42"/>
    <w:rsid w:val="00CF3C85"/>
    <w:rsid w:val="00CF78F2"/>
    <w:rsid w:val="00D00294"/>
    <w:rsid w:val="00D0080E"/>
    <w:rsid w:val="00D03639"/>
    <w:rsid w:val="00D12C50"/>
    <w:rsid w:val="00D138BD"/>
    <w:rsid w:val="00D160AE"/>
    <w:rsid w:val="00D17688"/>
    <w:rsid w:val="00D30B0E"/>
    <w:rsid w:val="00D3537C"/>
    <w:rsid w:val="00D35518"/>
    <w:rsid w:val="00D36BAB"/>
    <w:rsid w:val="00D46507"/>
    <w:rsid w:val="00D46A52"/>
    <w:rsid w:val="00D47013"/>
    <w:rsid w:val="00D50268"/>
    <w:rsid w:val="00D51EAF"/>
    <w:rsid w:val="00D554EF"/>
    <w:rsid w:val="00D56F33"/>
    <w:rsid w:val="00D57E83"/>
    <w:rsid w:val="00D6459C"/>
    <w:rsid w:val="00D65A67"/>
    <w:rsid w:val="00D67A06"/>
    <w:rsid w:val="00D74E18"/>
    <w:rsid w:val="00D75BC4"/>
    <w:rsid w:val="00D801F3"/>
    <w:rsid w:val="00D8486B"/>
    <w:rsid w:val="00D92F3D"/>
    <w:rsid w:val="00D94DA4"/>
    <w:rsid w:val="00D965CA"/>
    <w:rsid w:val="00D96D59"/>
    <w:rsid w:val="00DA2740"/>
    <w:rsid w:val="00DD2079"/>
    <w:rsid w:val="00DD2D10"/>
    <w:rsid w:val="00DD2E9E"/>
    <w:rsid w:val="00DD32FF"/>
    <w:rsid w:val="00DD4C73"/>
    <w:rsid w:val="00DD67B4"/>
    <w:rsid w:val="00DD6B89"/>
    <w:rsid w:val="00DD6CFC"/>
    <w:rsid w:val="00DE06DE"/>
    <w:rsid w:val="00DE15A2"/>
    <w:rsid w:val="00DE74DA"/>
    <w:rsid w:val="00DF0AFC"/>
    <w:rsid w:val="00DF2392"/>
    <w:rsid w:val="00E003E1"/>
    <w:rsid w:val="00E017FB"/>
    <w:rsid w:val="00E060E4"/>
    <w:rsid w:val="00E13579"/>
    <w:rsid w:val="00E2241A"/>
    <w:rsid w:val="00E22543"/>
    <w:rsid w:val="00E237E6"/>
    <w:rsid w:val="00E2393F"/>
    <w:rsid w:val="00E323DE"/>
    <w:rsid w:val="00E46B85"/>
    <w:rsid w:val="00E47D64"/>
    <w:rsid w:val="00E6634B"/>
    <w:rsid w:val="00E6668A"/>
    <w:rsid w:val="00E71DF8"/>
    <w:rsid w:val="00E7239D"/>
    <w:rsid w:val="00E74B91"/>
    <w:rsid w:val="00E74C8B"/>
    <w:rsid w:val="00E834BE"/>
    <w:rsid w:val="00E85188"/>
    <w:rsid w:val="00E854ED"/>
    <w:rsid w:val="00E86806"/>
    <w:rsid w:val="00E92F57"/>
    <w:rsid w:val="00E93448"/>
    <w:rsid w:val="00E97828"/>
    <w:rsid w:val="00EA5E17"/>
    <w:rsid w:val="00EA7805"/>
    <w:rsid w:val="00EB586B"/>
    <w:rsid w:val="00ED2643"/>
    <w:rsid w:val="00ED4C59"/>
    <w:rsid w:val="00ED5A5E"/>
    <w:rsid w:val="00ED5FC3"/>
    <w:rsid w:val="00EE2660"/>
    <w:rsid w:val="00EE7BC8"/>
    <w:rsid w:val="00EF0140"/>
    <w:rsid w:val="00EF022D"/>
    <w:rsid w:val="00EF20D5"/>
    <w:rsid w:val="00EF7DE5"/>
    <w:rsid w:val="00F05391"/>
    <w:rsid w:val="00F0755F"/>
    <w:rsid w:val="00F116CE"/>
    <w:rsid w:val="00F13A59"/>
    <w:rsid w:val="00F15E7C"/>
    <w:rsid w:val="00F15F49"/>
    <w:rsid w:val="00F27A5D"/>
    <w:rsid w:val="00F311CF"/>
    <w:rsid w:val="00F31BF1"/>
    <w:rsid w:val="00F3468E"/>
    <w:rsid w:val="00F359E2"/>
    <w:rsid w:val="00F438A8"/>
    <w:rsid w:val="00F43C18"/>
    <w:rsid w:val="00F44D11"/>
    <w:rsid w:val="00F81F54"/>
    <w:rsid w:val="00F94ED2"/>
    <w:rsid w:val="00FC182F"/>
    <w:rsid w:val="00FC3314"/>
    <w:rsid w:val="00FE2080"/>
    <w:rsid w:val="00FE3894"/>
    <w:rsid w:val="00FE3902"/>
    <w:rsid w:val="00FE61E5"/>
    <w:rsid w:val="00FE7600"/>
    <w:rsid w:val="00FF3D85"/>
    <w:rsid w:val="00FF54D4"/>
    <w:rsid w:val="00FF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0102"/>
  <w15:chartTrackingRefBased/>
  <w15:docId w15:val="{AF284119-4348-4865-BA95-331F5808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F0CB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912AD7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912AD7"/>
    <w:pPr>
      <w:keepNext/>
      <w:keepLines/>
      <w:numPr>
        <w:ilvl w:val="4"/>
        <w:numId w:val="1"/>
      </w:numPr>
      <w:spacing w:before="80" w:after="40" w:line="360" w:lineRule="auto"/>
      <w:outlineLvl w:val="4"/>
    </w:pPr>
    <w:rPr>
      <w:rFonts w:eastAsiaTheme="majorEastAsia" w:cstheme="majorBidi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912AD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313BD4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rsid w:val="00912AD7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340C0"/>
    <w:pPr>
      <w:numPr>
        <w:numId w:val="2"/>
      </w:numPr>
      <w:tabs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3340C0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4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5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Таблица"/>
    <w:basedOn w:val="a2"/>
    <w:qFormat/>
    <w:rsid w:val="00286A0A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F15E7C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F15E7C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rsid w:val="00F15E7C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F15E7C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F15E7C"/>
    <w:rPr>
      <w:rFonts w:ascii="Times New Roman" w:hAnsi="Times New Roman"/>
      <w:b/>
      <w:bCs/>
      <w:sz w:val="20"/>
      <w:szCs w:val="20"/>
    </w:rPr>
  </w:style>
  <w:style w:type="character" w:styleId="aff8">
    <w:name w:val="Placeholder Text"/>
    <w:basedOn w:val="a4"/>
    <w:uiPriority w:val="99"/>
    <w:semiHidden/>
    <w:rsid w:val="002A2127"/>
    <w:rPr>
      <w:color w:val="666666"/>
    </w:rPr>
  </w:style>
  <w:style w:type="character" w:styleId="aff9">
    <w:name w:val="Strong"/>
    <w:basedOn w:val="a4"/>
    <w:uiPriority w:val="22"/>
    <w:qFormat/>
    <w:rsid w:val="002657E6"/>
    <w:rPr>
      <w:b/>
      <w:bCs/>
    </w:rPr>
  </w:style>
  <w:style w:type="paragraph" w:customStyle="1" w:styleId="12">
    <w:name w:val="Стиль1"/>
    <w:basedOn w:val="4"/>
    <w:link w:val="13"/>
    <w:qFormat/>
    <w:rsid w:val="007604E4"/>
    <w:pPr>
      <w:spacing w:before="482" w:after="482" w:line="360" w:lineRule="auto"/>
    </w:pPr>
    <w:rPr>
      <w:b/>
      <w:bCs/>
      <w:i w:val="0"/>
      <w:iCs w:val="0"/>
      <w:color w:val="auto"/>
    </w:rPr>
  </w:style>
  <w:style w:type="character" w:customStyle="1" w:styleId="13">
    <w:name w:val="Стиль1 Знак"/>
    <w:basedOn w:val="40"/>
    <w:link w:val="12"/>
    <w:rsid w:val="007604E4"/>
    <w:rPr>
      <w:rFonts w:ascii="Times New Roman" w:eastAsiaTheme="majorEastAsia" w:hAnsi="Times New Roman" w:cstheme="majorBidi"/>
      <w:b/>
      <w:bCs/>
      <w:i w:val="0"/>
      <w:iCs w:val="0"/>
      <w:color w:val="0F4761" w:themeColor="accent1" w:themeShade="BF"/>
      <w:sz w:val="28"/>
    </w:rPr>
  </w:style>
  <w:style w:type="character" w:styleId="HTML">
    <w:name w:val="HTML Code"/>
    <w:basedOn w:val="a4"/>
    <w:uiPriority w:val="99"/>
    <w:semiHidden/>
    <w:unhideWhenUsed/>
    <w:rsid w:val="007604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351133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semiHidden/>
    <w:rsid w:val="00351133"/>
    <w:rPr>
      <w:rFonts w:ascii="Consolas" w:hAnsi="Consolas"/>
      <w:sz w:val="20"/>
      <w:szCs w:val="20"/>
    </w:rPr>
  </w:style>
  <w:style w:type="character" w:customStyle="1" w:styleId="14">
    <w:name w:val="Неразрешенное упоминание1"/>
    <w:basedOn w:val="a4"/>
    <w:uiPriority w:val="99"/>
    <w:semiHidden/>
    <w:unhideWhenUsed/>
    <w:rsid w:val="00132C79"/>
    <w:rPr>
      <w:color w:val="605E5C"/>
      <w:shd w:val="clear" w:color="auto" w:fill="E1DFDD"/>
    </w:rPr>
  </w:style>
  <w:style w:type="character" w:customStyle="1" w:styleId="answerparsertextcontainerziiv">
    <w:name w:val="answerparser_textcontainer__z_iiv"/>
    <w:basedOn w:val="a4"/>
    <w:rsid w:val="00261455"/>
  </w:style>
  <w:style w:type="paragraph" w:customStyle="1" w:styleId="answerparserlistitemxqlov">
    <w:name w:val="answerparser_listitem__xqlov"/>
    <w:basedOn w:val="a2"/>
    <w:rsid w:val="0026145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a">
    <w:name w:val="FollowedHyperlink"/>
    <w:basedOn w:val="a4"/>
    <w:uiPriority w:val="99"/>
    <w:semiHidden/>
    <w:unhideWhenUsed/>
    <w:rsid w:val="00107049"/>
    <w:rPr>
      <w:color w:val="96607D" w:themeColor="followedHyperlink"/>
      <w:u w:val="single"/>
    </w:rPr>
  </w:style>
  <w:style w:type="paragraph" w:styleId="affb">
    <w:name w:val="Balloon Text"/>
    <w:basedOn w:val="a2"/>
    <w:link w:val="affc"/>
    <w:uiPriority w:val="99"/>
    <w:semiHidden/>
    <w:unhideWhenUsed/>
    <w:rsid w:val="00D57E83"/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D57E83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2"/>
    <w:rsid w:val="006032CB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d">
    <w:name w:val="Подпись элемента"/>
    <w:basedOn w:val="a2"/>
    <w:qFormat/>
    <w:rsid w:val="00C15883"/>
    <w:pPr>
      <w:keepNext/>
      <w:spacing w:before="482" w:after="6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0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2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yperlink" Target="https://lesmatveev.narod.ru/knigi_proect/ci_sharp.pdf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kpfu.ru/portal/docs/F304170973/Aleksandrova_I_L___Tumakov_D_N_P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andr\Desktop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0631B-7ED4-45D7-B458-14332C42E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1144</TotalTime>
  <Pages>25</Pages>
  <Words>4200</Words>
  <Characters>23944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Zoom Best</cp:lastModifiedBy>
  <cp:revision>201</cp:revision>
  <dcterms:created xsi:type="dcterms:W3CDTF">2025-05-30T16:03:00Z</dcterms:created>
  <dcterms:modified xsi:type="dcterms:W3CDTF">2026-04-13T18:19:00Z</dcterms:modified>
</cp:coreProperties>
</file>